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93241" w14:textId="77777777" w:rsidR="0007392C" w:rsidRPr="00586A35" w:rsidRDefault="00ED386A" w:rsidP="007031F1">
      <w:pPr>
        <w:pStyle w:val="Titledocument"/>
        <w:rPr>
          <w14:ligatures w14:val="standard"/>
        </w:rPr>
      </w:pPr>
      <w:r w:rsidRPr="00ED386A">
        <w:t>Conceptual</w:t>
      </w:r>
      <w:r w:rsidRPr="00586A35">
        <w:rPr>
          <w:bCs/>
          <w14:ligatures w14:val="standard"/>
        </w:rPr>
        <w:t xml:space="preserve"> </w:t>
      </w:r>
      <w:r w:rsidRPr="00ED386A">
        <w:t>Clarity and Terminology of Hate-speech Intensity Scale</w:t>
      </w:r>
      <w:r w:rsidRPr="00ED386A">
        <w:rPr>
          <w:bCs/>
          <w14:ligatures w14:val="standard"/>
        </w:rPr>
        <w:t xml:space="preserve"> </w:t>
      </w:r>
    </w:p>
    <w:p w14:paraId="2A69E33F" w14:textId="77777777" w:rsidR="00586A35" w:rsidRPr="00586A35" w:rsidRDefault="00586A35" w:rsidP="008C4CBC">
      <w:pPr>
        <w:pStyle w:val="Authors"/>
        <w:rPr>
          <w:rStyle w:val="FirstName"/>
          <w14:ligatures w14:val="standard"/>
        </w:rPr>
        <w:sectPr w:rsidR="00586A35"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7B6DEE4F" w14:textId="77777777" w:rsidR="00586A35" w:rsidRPr="00586A35" w:rsidRDefault="00586A35" w:rsidP="00694749">
      <w:pPr>
        <w:pStyle w:val="AbsHead"/>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435C55D1" w14:textId="77777777" w:rsidR="0007392C" w:rsidRPr="00586A35" w:rsidRDefault="007A502C" w:rsidP="00694749">
      <w:pPr>
        <w:pStyle w:val="AbsHead"/>
        <w:rPr>
          <w14:ligatures w14:val="standard"/>
        </w:rPr>
      </w:pPr>
      <w:r w:rsidRPr="00586A35">
        <w:rPr>
          <w14:ligatures w14:val="standard"/>
        </w:rPr>
        <w:t>ABSTRACT</w:t>
      </w:r>
    </w:p>
    <w:p w14:paraId="48551C5A" w14:textId="6CEC82B8" w:rsidR="00407593" w:rsidRPr="00F158DB" w:rsidRDefault="00053A4B" w:rsidP="00F158DB">
      <w:pPr>
        <w:autoSpaceDE w:val="0"/>
        <w:autoSpaceDN w:val="0"/>
        <w:adjustRightInd w:val="0"/>
        <w:spacing w:after="120" w:line="276" w:lineRule="auto"/>
      </w:pPr>
      <w:r>
        <w:rPr>
          <w:noProof/>
        </w:rPr>
        <mc:AlternateContent>
          <mc:Choice Requires="wpi">
            <w:drawing>
              <wp:anchor distT="0" distB="0" distL="114300" distR="114300" simplePos="0" relativeHeight="251698176" behindDoc="0" locked="0" layoutInCell="1" allowOverlap="1" wp14:anchorId="485FCC99" wp14:editId="6511CD7B">
                <wp:simplePos x="0" y="0"/>
                <wp:positionH relativeFrom="column">
                  <wp:posOffset>-2190916</wp:posOffset>
                </wp:positionH>
                <wp:positionV relativeFrom="paragraph">
                  <wp:posOffset>-1338016</wp:posOffset>
                </wp:positionV>
                <wp:extent cx="9178920" cy="5535000"/>
                <wp:effectExtent l="95250" t="133350" r="118110" b="161290"/>
                <wp:wrapNone/>
                <wp:docPr id="131" name="Ink 131"/>
                <wp:cNvGraphicFramePr/>
                <a:graphic xmlns:a="http://schemas.openxmlformats.org/drawingml/2006/main">
                  <a:graphicData uri="http://schemas.microsoft.com/office/word/2010/wordprocessingInk">
                    <w14:contentPart bwMode="auto" r:id="rId13">
                      <w14:nvContentPartPr>
                        <w14:cNvContentPartPr/>
                      </w14:nvContentPartPr>
                      <w14:xfrm>
                        <a:off x="0" y="0"/>
                        <a:ext cx="9178920" cy="5535000"/>
                      </w14:xfrm>
                    </w14:contentPart>
                  </a:graphicData>
                </a:graphic>
              </wp:anchor>
            </w:drawing>
          </mc:Choice>
          <mc:Fallback>
            <w:pict>
              <v:shapetype w14:anchorId="358A3C3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1" o:spid="_x0000_s1026" type="#_x0000_t75" style="position:absolute;margin-left:-176.7pt;margin-top:-113.85pt;width:731.3pt;height:452.8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">
                <v:imagedata r:id="rId14" o:title=""/>
              </v:shape>
            </w:pict>
          </mc:Fallback>
        </mc:AlternateContent>
      </w:r>
      <w:r>
        <w:rPr>
          <w:noProof/>
        </w:rPr>
        <mc:AlternateContent>
          <mc:Choice Requires="wpi">
            <w:drawing>
              <wp:anchor distT="0" distB="0" distL="114300" distR="114300" simplePos="0" relativeHeight="251697152" behindDoc="0" locked="0" layoutInCell="1" allowOverlap="1" wp14:anchorId="07939956" wp14:editId="59F29562">
                <wp:simplePos x="0" y="0"/>
                <wp:positionH relativeFrom="column">
                  <wp:posOffset>-487756</wp:posOffset>
                </wp:positionH>
                <wp:positionV relativeFrom="paragraph">
                  <wp:posOffset>1055264</wp:posOffset>
                </wp:positionV>
                <wp:extent cx="4454280" cy="1205640"/>
                <wp:effectExtent l="95250" t="133350" r="99060" b="166370"/>
                <wp:wrapNone/>
                <wp:docPr id="130" name="Ink 130"/>
                <wp:cNvGraphicFramePr/>
                <a:graphic xmlns:a="http://schemas.openxmlformats.org/drawingml/2006/main">
                  <a:graphicData uri="http://schemas.microsoft.com/office/word/2010/wordprocessingInk">
                    <w14:contentPart bwMode="auto" r:id="rId15">
                      <w14:nvContentPartPr>
                        <w14:cNvContentPartPr/>
                      </w14:nvContentPartPr>
                      <w14:xfrm>
                        <a:off x="0" y="0"/>
                        <a:ext cx="4454280" cy="1205640"/>
                      </w14:xfrm>
                    </w14:contentPart>
                  </a:graphicData>
                </a:graphic>
              </wp:anchor>
            </w:drawing>
          </mc:Choice>
          <mc:Fallback>
            <w:pict>
              <v:shape w14:anchorId="4EC6B2A5" id="Ink 130" o:spid="_x0000_s1026" type="#_x0000_t75" style="position:absolute;margin-left:-42.6pt;margin-top:74.6pt;width:359.25pt;height:111.9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">
                <v:imagedata r:id="rId16" o:title=""/>
              </v:shape>
            </w:pict>
          </mc:Fallback>
        </mc:AlternateContent>
      </w:r>
      <w:r>
        <w:rPr>
          <w:noProof/>
        </w:rPr>
        <mc:AlternateContent>
          <mc:Choice Requires="wpi">
            <w:drawing>
              <wp:anchor distT="0" distB="0" distL="114300" distR="114300" simplePos="0" relativeHeight="251696128" behindDoc="0" locked="0" layoutInCell="1" allowOverlap="1" wp14:anchorId="4A421EC7" wp14:editId="76829BB3">
                <wp:simplePos x="0" y="0"/>
                <wp:positionH relativeFrom="column">
                  <wp:posOffset>6884</wp:posOffset>
                </wp:positionH>
                <wp:positionV relativeFrom="paragraph">
                  <wp:posOffset>1175504</wp:posOffset>
                </wp:positionV>
                <wp:extent cx="3121560" cy="185400"/>
                <wp:effectExtent l="95250" t="152400" r="136525" b="158115"/>
                <wp:wrapNone/>
                <wp:docPr id="129" name="Ink 129"/>
                <wp:cNvGraphicFramePr/>
                <a:graphic xmlns:a="http://schemas.openxmlformats.org/drawingml/2006/main">
                  <a:graphicData uri="http://schemas.microsoft.com/office/word/2010/wordprocessingInk">
                    <w14:contentPart bwMode="auto" r:id="rId17">
                      <w14:nvContentPartPr>
                        <w14:cNvContentPartPr/>
                      </w14:nvContentPartPr>
                      <w14:xfrm>
                        <a:off x="0" y="0"/>
                        <a:ext cx="3121560" cy="185400"/>
                      </w14:xfrm>
                    </w14:contentPart>
                  </a:graphicData>
                </a:graphic>
              </wp:anchor>
            </w:drawing>
          </mc:Choice>
          <mc:Fallback>
            <w:pict>
              <v:shape w14:anchorId="4C5FD4F0" id="Ink 129" o:spid="_x0000_s1026" type="#_x0000_t75" style="position:absolute;margin-left:-3.7pt;margin-top:84.05pt;width:254.3pt;height:31.6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">
                <v:imagedata r:id="rId18" o:title=""/>
              </v:shape>
            </w:pict>
          </mc:Fallback>
        </mc:AlternateContent>
      </w:r>
      <w:r>
        <w:rPr>
          <w:noProof/>
        </w:rPr>
        <mc:AlternateContent>
          <mc:Choice Requires="wpi">
            <w:drawing>
              <wp:anchor distT="0" distB="0" distL="114300" distR="114300" simplePos="0" relativeHeight="251695104" behindDoc="0" locked="0" layoutInCell="1" allowOverlap="1" wp14:anchorId="4CECBCAE" wp14:editId="571AB171">
                <wp:simplePos x="0" y="0"/>
                <wp:positionH relativeFrom="column">
                  <wp:posOffset>-7156</wp:posOffset>
                </wp:positionH>
                <wp:positionV relativeFrom="paragraph">
                  <wp:posOffset>1295744</wp:posOffset>
                </wp:positionV>
                <wp:extent cx="360" cy="360"/>
                <wp:effectExtent l="95250" t="152400" r="114300" b="152400"/>
                <wp:wrapNone/>
                <wp:docPr id="128" name="Ink 128"/>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03B2CC47" id="Ink 128" o:spid="_x0000_s1026" type="#_x0000_t75" style="position:absolute;margin-left:-4.8pt;margin-top:93.55pt;width:8.55pt;height:17.0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">
                <v:imagedata r:id="rId20" o:title=""/>
              </v:shape>
            </w:pict>
          </mc:Fallback>
        </mc:AlternateContent>
      </w:r>
      <w:r>
        <w:rPr>
          <w:noProof/>
        </w:rPr>
        <mc:AlternateContent>
          <mc:Choice Requires="wpi">
            <w:drawing>
              <wp:anchor distT="0" distB="0" distL="114300" distR="114300" simplePos="0" relativeHeight="251694080" behindDoc="0" locked="0" layoutInCell="1" allowOverlap="1" wp14:anchorId="7E6CC96C" wp14:editId="44701011">
                <wp:simplePos x="0" y="0"/>
                <wp:positionH relativeFrom="column">
                  <wp:posOffset>-79876</wp:posOffset>
                </wp:positionH>
                <wp:positionV relativeFrom="paragraph">
                  <wp:posOffset>1083704</wp:posOffset>
                </wp:positionV>
                <wp:extent cx="405360" cy="25560"/>
                <wp:effectExtent l="76200" t="133350" r="128270" b="165100"/>
                <wp:wrapNone/>
                <wp:docPr id="127" name="Ink 127"/>
                <wp:cNvGraphicFramePr/>
                <a:graphic xmlns:a="http://schemas.openxmlformats.org/drawingml/2006/main">
                  <a:graphicData uri="http://schemas.microsoft.com/office/word/2010/wordprocessingInk">
                    <w14:contentPart bwMode="auto" r:id="rId21">
                      <w14:nvContentPartPr>
                        <w14:cNvContentPartPr/>
                      </w14:nvContentPartPr>
                      <w14:xfrm>
                        <a:off x="0" y="0"/>
                        <a:ext cx="405360" cy="25560"/>
                      </w14:xfrm>
                    </w14:contentPart>
                  </a:graphicData>
                </a:graphic>
              </wp:anchor>
            </w:drawing>
          </mc:Choice>
          <mc:Fallback>
            <w:pict>
              <v:shape w14:anchorId="32B2B634" id="Ink 127" o:spid="_x0000_s1026" type="#_x0000_t75" style="position:absolute;margin-left:-10.5pt;margin-top:76.85pt;width:40.4pt;height:19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">
                <v:imagedata r:id="rId22" o:title=""/>
              </v:shape>
            </w:pict>
          </mc:Fallback>
        </mc:AlternateContent>
      </w:r>
      <w:r>
        <w:rPr>
          <w:noProof/>
        </w:rPr>
        <mc:AlternateContent>
          <mc:Choice Requires="wpi">
            <w:drawing>
              <wp:anchor distT="0" distB="0" distL="114300" distR="114300" simplePos="0" relativeHeight="251693056" behindDoc="0" locked="0" layoutInCell="1" allowOverlap="1" wp14:anchorId="385FBD5C" wp14:editId="72498F49">
                <wp:simplePos x="0" y="0"/>
                <wp:positionH relativeFrom="column">
                  <wp:posOffset>333044</wp:posOffset>
                </wp:positionH>
                <wp:positionV relativeFrom="paragraph">
                  <wp:posOffset>1049864</wp:posOffset>
                </wp:positionV>
                <wp:extent cx="667800" cy="59760"/>
                <wp:effectExtent l="76200" t="133350" r="113665" b="168910"/>
                <wp:wrapNone/>
                <wp:docPr id="126" name="Ink 126"/>
                <wp:cNvGraphicFramePr/>
                <a:graphic xmlns:a="http://schemas.openxmlformats.org/drawingml/2006/main">
                  <a:graphicData uri="http://schemas.microsoft.com/office/word/2010/wordprocessingInk">
                    <w14:contentPart bwMode="auto" r:id="rId23">
                      <w14:nvContentPartPr>
                        <w14:cNvContentPartPr/>
                      </w14:nvContentPartPr>
                      <w14:xfrm>
                        <a:off x="0" y="0"/>
                        <a:ext cx="667800" cy="59760"/>
                      </w14:xfrm>
                    </w14:contentPart>
                  </a:graphicData>
                </a:graphic>
              </wp:anchor>
            </w:drawing>
          </mc:Choice>
          <mc:Fallback>
            <w:pict>
              <v:shape w14:anchorId="43E2555F" id="Ink 126" o:spid="_x0000_s1026" type="#_x0000_t75" style="position:absolute;margin-left:22pt;margin-top:74.15pt;width:61.1pt;height:21.7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">
                <v:imagedata r:id="rId24" o:title=""/>
              </v:shape>
            </w:pict>
          </mc:Fallback>
        </mc:AlternateContent>
      </w:r>
      <w:r>
        <w:rPr>
          <w:noProof/>
        </w:rPr>
        <mc:AlternateContent>
          <mc:Choice Requires="wpi">
            <w:drawing>
              <wp:anchor distT="0" distB="0" distL="114300" distR="114300" simplePos="0" relativeHeight="251692032" behindDoc="0" locked="0" layoutInCell="1" allowOverlap="1" wp14:anchorId="4B4BD65F" wp14:editId="6D29E131">
                <wp:simplePos x="0" y="0"/>
                <wp:positionH relativeFrom="column">
                  <wp:posOffset>1004084</wp:posOffset>
                </wp:positionH>
                <wp:positionV relativeFrom="paragraph">
                  <wp:posOffset>1035824</wp:posOffset>
                </wp:positionV>
                <wp:extent cx="651600" cy="12960"/>
                <wp:effectExtent l="95250" t="133350" r="110490" b="158750"/>
                <wp:wrapNone/>
                <wp:docPr id="125" name="Ink 125"/>
                <wp:cNvGraphicFramePr/>
                <a:graphic xmlns:a="http://schemas.openxmlformats.org/drawingml/2006/main">
                  <a:graphicData uri="http://schemas.microsoft.com/office/word/2010/wordprocessingInk">
                    <w14:contentPart bwMode="auto" r:id="rId25">
                      <w14:nvContentPartPr>
                        <w14:cNvContentPartPr/>
                      </w14:nvContentPartPr>
                      <w14:xfrm>
                        <a:off x="0" y="0"/>
                        <a:ext cx="651600" cy="12960"/>
                      </w14:xfrm>
                    </w14:contentPart>
                  </a:graphicData>
                </a:graphic>
              </wp:anchor>
            </w:drawing>
          </mc:Choice>
          <mc:Fallback>
            <w:pict>
              <v:shape w14:anchorId="5CC9167A" id="Ink 125" o:spid="_x0000_s1026" type="#_x0000_t75" style="position:absolute;margin-left:74.8pt;margin-top:73.05pt;width:59.8pt;height:18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">
                <v:imagedata r:id="rId26" o:title=""/>
              </v:shape>
            </w:pict>
          </mc:Fallback>
        </mc:AlternateContent>
      </w:r>
      <w:r>
        <w:rPr>
          <w:noProof/>
        </w:rPr>
        <mc:AlternateContent>
          <mc:Choice Requires="wpi">
            <w:drawing>
              <wp:anchor distT="0" distB="0" distL="114300" distR="114300" simplePos="0" relativeHeight="251691008" behindDoc="0" locked="0" layoutInCell="1" allowOverlap="1" wp14:anchorId="54CAA537" wp14:editId="05F014DE">
                <wp:simplePos x="0" y="0"/>
                <wp:positionH relativeFrom="column">
                  <wp:posOffset>1652444</wp:posOffset>
                </wp:positionH>
                <wp:positionV relativeFrom="paragraph">
                  <wp:posOffset>1030064</wp:posOffset>
                </wp:positionV>
                <wp:extent cx="1018080" cy="127440"/>
                <wp:effectExtent l="95250" t="133350" r="125095" b="158750"/>
                <wp:wrapNone/>
                <wp:docPr id="124" name="Ink 124"/>
                <wp:cNvGraphicFramePr/>
                <a:graphic xmlns:a="http://schemas.openxmlformats.org/drawingml/2006/main">
                  <a:graphicData uri="http://schemas.microsoft.com/office/word/2010/wordprocessingInk">
                    <w14:contentPart bwMode="auto" r:id="rId27">
                      <w14:nvContentPartPr>
                        <w14:cNvContentPartPr/>
                      </w14:nvContentPartPr>
                      <w14:xfrm>
                        <a:off x="0" y="0"/>
                        <a:ext cx="1018080" cy="127440"/>
                      </w14:xfrm>
                    </w14:contentPart>
                  </a:graphicData>
                </a:graphic>
              </wp:anchor>
            </w:drawing>
          </mc:Choice>
          <mc:Fallback>
            <w:pict>
              <v:shape w14:anchorId="509D0569" id="Ink 124" o:spid="_x0000_s1026" type="#_x0000_t75" style="position:absolute;margin-left:125.9pt;margin-top:72.6pt;width:88.65pt;height:27.0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">
                <v:imagedata r:id="rId28" o:title=""/>
              </v:shape>
            </w:pict>
          </mc:Fallback>
        </mc:AlternateContent>
      </w:r>
      <w:r>
        <w:rPr>
          <w:noProof/>
        </w:rPr>
        <mc:AlternateContent>
          <mc:Choice Requires="wpi">
            <w:drawing>
              <wp:anchor distT="0" distB="0" distL="114300" distR="114300" simplePos="0" relativeHeight="251689984" behindDoc="0" locked="0" layoutInCell="1" allowOverlap="1" wp14:anchorId="7D6280DB" wp14:editId="774D3EBC">
                <wp:simplePos x="0" y="0"/>
                <wp:positionH relativeFrom="column">
                  <wp:posOffset>2673764</wp:posOffset>
                </wp:positionH>
                <wp:positionV relativeFrom="paragraph">
                  <wp:posOffset>1150304</wp:posOffset>
                </wp:positionV>
                <wp:extent cx="318960" cy="7920"/>
                <wp:effectExtent l="95250" t="152400" r="119380" b="163830"/>
                <wp:wrapNone/>
                <wp:docPr id="118" name="Ink 118"/>
                <wp:cNvGraphicFramePr/>
                <a:graphic xmlns:a="http://schemas.openxmlformats.org/drawingml/2006/main">
                  <a:graphicData uri="http://schemas.microsoft.com/office/word/2010/wordprocessingInk">
                    <w14:contentPart bwMode="auto" r:id="rId29">
                      <w14:nvContentPartPr>
                        <w14:cNvContentPartPr/>
                      </w14:nvContentPartPr>
                      <w14:xfrm>
                        <a:off x="0" y="0"/>
                        <a:ext cx="318960" cy="7920"/>
                      </w14:xfrm>
                    </w14:contentPart>
                  </a:graphicData>
                </a:graphic>
              </wp:anchor>
            </w:drawing>
          </mc:Choice>
          <mc:Fallback>
            <w:pict>
              <v:shape w14:anchorId="7E8A782E" id="Ink 118" o:spid="_x0000_s1026" type="#_x0000_t75" style="position:absolute;margin-left:206.35pt;margin-top:82.1pt;width:33.6pt;height:17.6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">
                <v:imagedata r:id="rId30" o:title=""/>
              </v:shape>
            </w:pict>
          </mc:Fallback>
        </mc:AlternateContent>
      </w:r>
      <w:r>
        <w:rPr>
          <w:noProof/>
        </w:rPr>
        <mc:AlternateContent>
          <mc:Choice Requires="wpi">
            <w:drawing>
              <wp:anchor distT="0" distB="0" distL="114300" distR="114300" simplePos="0" relativeHeight="251686912" behindDoc="0" locked="0" layoutInCell="1" allowOverlap="1" wp14:anchorId="4E581225" wp14:editId="47EBC057">
                <wp:simplePos x="0" y="0"/>
                <wp:positionH relativeFrom="column">
                  <wp:posOffset>598724</wp:posOffset>
                </wp:positionH>
                <wp:positionV relativeFrom="paragraph">
                  <wp:posOffset>954104</wp:posOffset>
                </wp:positionV>
                <wp:extent cx="2446920" cy="116640"/>
                <wp:effectExtent l="95250" t="152400" r="144145" b="150495"/>
                <wp:wrapNone/>
                <wp:docPr id="115" name="Ink 115"/>
                <wp:cNvGraphicFramePr/>
                <a:graphic xmlns:a="http://schemas.openxmlformats.org/drawingml/2006/main">
                  <a:graphicData uri="http://schemas.microsoft.com/office/word/2010/wordprocessingInk">
                    <w14:contentPart bwMode="auto" r:id="rId31">
                      <w14:nvContentPartPr>
                        <w14:cNvContentPartPr/>
                      </w14:nvContentPartPr>
                      <w14:xfrm>
                        <a:off x="0" y="0"/>
                        <a:ext cx="2446920" cy="116640"/>
                      </w14:xfrm>
                    </w14:contentPart>
                  </a:graphicData>
                </a:graphic>
              </wp:anchor>
            </w:drawing>
          </mc:Choice>
          <mc:Fallback>
            <w:pict>
              <v:shape w14:anchorId="61B347A1" id="Ink 115" o:spid="_x0000_s1026" type="#_x0000_t75" style="position:absolute;margin-left:42.95pt;margin-top:66.65pt;width:201.15pt;height:26.2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">
                <v:imagedata r:id="rId32" o:title=""/>
              </v:shape>
            </w:pict>
          </mc:Fallback>
        </mc:AlternateContent>
      </w:r>
      <w:r>
        <w:rPr>
          <w:noProof/>
        </w:rPr>
        <mc:AlternateContent>
          <mc:Choice Requires="wpi">
            <w:drawing>
              <wp:anchor distT="0" distB="0" distL="114300" distR="114300" simplePos="0" relativeHeight="251685888" behindDoc="0" locked="0" layoutInCell="1" allowOverlap="1" wp14:anchorId="778B8555" wp14:editId="7A7E87EC">
                <wp:simplePos x="0" y="0"/>
                <wp:positionH relativeFrom="column">
                  <wp:posOffset>228284</wp:posOffset>
                </wp:positionH>
                <wp:positionV relativeFrom="paragraph">
                  <wp:posOffset>973544</wp:posOffset>
                </wp:positionV>
                <wp:extent cx="369000" cy="50040"/>
                <wp:effectExtent l="95250" t="133350" r="107315" b="160020"/>
                <wp:wrapNone/>
                <wp:docPr id="114" name="Ink 114"/>
                <wp:cNvGraphicFramePr/>
                <a:graphic xmlns:a="http://schemas.openxmlformats.org/drawingml/2006/main">
                  <a:graphicData uri="http://schemas.microsoft.com/office/word/2010/wordprocessingInk">
                    <w14:contentPart bwMode="auto" r:id="rId33">
                      <w14:nvContentPartPr>
                        <w14:cNvContentPartPr/>
                      </w14:nvContentPartPr>
                      <w14:xfrm>
                        <a:off x="0" y="0"/>
                        <a:ext cx="369000" cy="50040"/>
                      </w14:xfrm>
                    </w14:contentPart>
                  </a:graphicData>
                </a:graphic>
              </wp:anchor>
            </w:drawing>
          </mc:Choice>
          <mc:Fallback>
            <w:pict>
              <v:shape w14:anchorId="0A66C82E" id="Ink 114" o:spid="_x0000_s1026" type="#_x0000_t75" style="position:absolute;margin-left:13.8pt;margin-top:68.15pt;width:37.55pt;height:20.9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">
                <v:imagedata r:id="rId34" o:title=""/>
              </v:shape>
            </w:pict>
          </mc:Fallback>
        </mc:AlternateContent>
      </w:r>
      <w:r>
        <w:rPr>
          <w:noProof/>
        </w:rPr>
        <mc:AlternateContent>
          <mc:Choice Requires="wpi">
            <w:drawing>
              <wp:anchor distT="0" distB="0" distL="114300" distR="114300" simplePos="0" relativeHeight="251684864" behindDoc="0" locked="0" layoutInCell="1" allowOverlap="1" wp14:anchorId="1D6711E4" wp14:editId="2BCF675F">
                <wp:simplePos x="0" y="0"/>
                <wp:positionH relativeFrom="column">
                  <wp:posOffset>-35236</wp:posOffset>
                </wp:positionH>
                <wp:positionV relativeFrom="paragraph">
                  <wp:posOffset>914504</wp:posOffset>
                </wp:positionV>
                <wp:extent cx="248400" cy="55080"/>
                <wp:effectExtent l="76200" t="133350" r="113665" b="173990"/>
                <wp:wrapNone/>
                <wp:docPr id="113" name="Ink 113"/>
                <wp:cNvGraphicFramePr/>
                <a:graphic xmlns:a="http://schemas.openxmlformats.org/drawingml/2006/main">
                  <a:graphicData uri="http://schemas.microsoft.com/office/word/2010/wordprocessingInk">
                    <w14:contentPart bwMode="auto" r:id="rId35">
                      <w14:nvContentPartPr>
                        <w14:cNvContentPartPr/>
                      </w14:nvContentPartPr>
                      <w14:xfrm>
                        <a:off x="0" y="0"/>
                        <a:ext cx="248400" cy="55080"/>
                      </w14:xfrm>
                    </w14:contentPart>
                  </a:graphicData>
                </a:graphic>
              </wp:anchor>
            </w:drawing>
          </mc:Choice>
          <mc:Fallback>
            <w:pict>
              <v:shape w14:anchorId="28CE66AD" id="Ink 113" o:spid="_x0000_s1026" type="#_x0000_t75" style="position:absolute;margin-left:-7pt;margin-top:63.5pt;width:28.05pt;height:21.3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">
                <v:imagedata r:id="rId36" o:title=""/>
              </v:shape>
            </w:pict>
          </mc:Fallback>
        </mc:AlternateContent>
      </w:r>
      <w:r>
        <w:rPr>
          <w:noProof/>
        </w:rPr>
        <mc:AlternateContent>
          <mc:Choice Requires="wpi">
            <w:drawing>
              <wp:anchor distT="0" distB="0" distL="114300" distR="114300" simplePos="0" relativeHeight="251683840" behindDoc="0" locked="0" layoutInCell="1" allowOverlap="1" wp14:anchorId="3C212478" wp14:editId="4FABB0DE">
                <wp:simplePos x="0" y="0"/>
                <wp:positionH relativeFrom="column">
                  <wp:posOffset>38924</wp:posOffset>
                </wp:positionH>
                <wp:positionV relativeFrom="paragraph">
                  <wp:posOffset>848984</wp:posOffset>
                </wp:positionV>
                <wp:extent cx="653760" cy="73080"/>
                <wp:effectExtent l="95250" t="152400" r="108585" b="155575"/>
                <wp:wrapNone/>
                <wp:docPr id="112" name="Ink 112"/>
                <wp:cNvGraphicFramePr/>
                <a:graphic xmlns:a="http://schemas.openxmlformats.org/drawingml/2006/main">
                  <a:graphicData uri="http://schemas.microsoft.com/office/word/2010/wordprocessingInk">
                    <w14:contentPart bwMode="auto" r:id="rId37">
                      <w14:nvContentPartPr>
                        <w14:cNvContentPartPr/>
                      </w14:nvContentPartPr>
                      <w14:xfrm>
                        <a:off x="0" y="0"/>
                        <a:ext cx="653760" cy="73080"/>
                      </w14:xfrm>
                    </w14:contentPart>
                  </a:graphicData>
                </a:graphic>
              </wp:anchor>
            </w:drawing>
          </mc:Choice>
          <mc:Fallback>
            <w:pict>
              <v:shape w14:anchorId="18D6A5E6" id="Ink 112" o:spid="_x0000_s1026" type="#_x0000_t75" style="position:absolute;margin-left:-1.15pt;margin-top:58.35pt;width:60pt;height:22.7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">
                <v:imagedata r:id="rId38" o:title=""/>
              </v:shape>
            </w:pict>
          </mc:Fallback>
        </mc:AlternateContent>
      </w:r>
      <w:r>
        <w:rPr>
          <w:noProof/>
        </w:rPr>
        <mc:AlternateContent>
          <mc:Choice Requires="wpi">
            <w:drawing>
              <wp:anchor distT="0" distB="0" distL="114300" distR="114300" simplePos="0" relativeHeight="251682816" behindDoc="0" locked="0" layoutInCell="1" allowOverlap="1" wp14:anchorId="7BEC6892" wp14:editId="6689D89C">
                <wp:simplePos x="0" y="0"/>
                <wp:positionH relativeFrom="column">
                  <wp:posOffset>650924</wp:posOffset>
                </wp:positionH>
                <wp:positionV relativeFrom="paragraph">
                  <wp:posOffset>709304</wp:posOffset>
                </wp:positionV>
                <wp:extent cx="1695240" cy="119160"/>
                <wp:effectExtent l="76200" t="152400" r="114935" b="167005"/>
                <wp:wrapNone/>
                <wp:docPr id="111" name="Ink 111"/>
                <wp:cNvGraphicFramePr/>
                <a:graphic xmlns:a="http://schemas.openxmlformats.org/drawingml/2006/main">
                  <a:graphicData uri="http://schemas.microsoft.com/office/word/2010/wordprocessingInk">
                    <w14:contentPart bwMode="auto" r:id="rId39">
                      <w14:nvContentPartPr>
                        <w14:cNvContentPartPr/>
                      </w14:nvContentPartPr>
                      <w14:xfrm>
                        <a:off x="0" y="0"/>
                        <a:ext cx="1695240" cy="119160"/>
                      </w14:xfrm>
                    </w14:contentPart>
                  </a:graphicData>
                </a:graphic>
              </wp:anchor>
            </w:drawing>
          </mc:Choice>
          <mc:Fallback>
            <w:pict>
              <v:shape w14:anchorId="584F3E64" id="Ink 111" o:spid="_x0000_s1026" type="#_x0000_t75" style="position:absolute;margin-left:47pt;margin-top:47.35pt;width:142pt;height:26.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">
                <v:imagedata r:id="rId40" o:title=""/>
              </v:shape>
            </w:pict>
          </mc:Fallback>
        </mc:AlternateContent>
      </w:r>
      <w:r>
        <w:rPr>
          <w:noProof/>
        </w:rPr>
        <mc:AlternateContent>
          <mc:Choice Requires="wpi">
            <w:drawing>
              <wp:anchor distT="0" distB="0" distL="114300" distR="114300" simplePos="0" relativeHeight="251681792" behindDoc="0" locked="0" layoutInCell="1" allowOverlap="1" wp14:anchorId="69F93492" wp14:editId="63862E37">
                <wp:simplePos x="0" y="0"/>
                <wp:positionH relativeFrom="column">
                  <wp:posOffset>-34876</wp:posOffset>
                </wp:positionH>
                <wp:positionV relativeFrom="paragraph">
                  <wp:posOffset>789944</wp:posOffset>
                </wp:positionV>
                <wp:extent cx="3053520" cy="95760"/>
                <wp:effectExtent l="95250" t="133350" r="52070" b="171450"/>
                <wp:wrapNone/>
                <wp:docPr id="110" name="Ink 110"/>
                <wp:cNvGraphicFramePr/>
                <a:graphic xmlns:a="http://schemas.openxmlformats.org/drawingml/2006/main">
                  <a:graphicData uri="http://schemas.microsoft.com/office/word/2010/wordprocessingInk">
                    <w14:contentPart bwMode="auto" r:id="rId41">
                      <w14:nvContentPartPr>
                        <w14:cNvContentPartPr/>
                      </w14:nvContentPartPr>
                      <w14:xfrm>
                        <a:off x="0" y="0"/>
                        <a:ext cx="3053520" cy="95760"/>
                      </w14:xfrm>
                    </w14:contentPart>
                  </a:graphicData>
                </a:graphic>
              </wp:anchor>
            </w:drawing>
          </mc:Choice>
          <mc:Fallback>
            <w:pict>
              <v:shape w14:anchorId="6F6AF3FA" id="Ink 110" o:spid="_x0000_s1026" type="#_x0000_t75" style="position:absolute;margin-left:-6.95pt;margin-top:53.7pt;width:248.95pt;height:24.5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">
                <v:imagedata r:id="rId42" o:title=""/>
              </v:shape>
            </w:pict>
          </mc:Fallback>
        </mc:AlternateContent>
      </w:r>
      <w:r>
        <w:rPr>
          <w:noProof/>
        </w:rPr>
        <mc:AlternateContent>
          <mc:Choice Requires="wpi">
            <w:drawing>
              <wp:anchor distT="0" distB="0" distL="114300" distR="114300" simplePos="0" relativeHeight="251678720" behindDoc="0" locked="0" layoutInCell="1" allowOverlap="1" wp14:anchorId="20852263" wp14:editId="1BC8112E">
                <wp:simplePos x="0" y="0"/>
                <wp:positionH relativeFrom="column">
                  <wp:posOffset>-28036</wp:posOffset>
                </wp:positionH>
                <wp:positionV relativeFrom="paragraph">
                  <wp:posOffset>571064</wp:posOffset>
                </wp:positionV>
                <wp:extent cx="3159360" cy="84600"/>
                <wp:effectExtent l="95250" t="152400" r="79375" b="163195"/>
                <wp:wrapNone/>
                <wp:docPr id="107" name="Ink 107"/>
                <wp:cNvGraphicFramePr/>
                <a:graphic xmlns:a="http://schemas.openxmlformats.org/drawingml/2006/main">
                  <a:graphicData uri="http://schemas.microsoft.com/office/word/2010/wordprocessingInk">
                    <w14:contentPart bwMode="auto" r:id="rId43">
                      <w14:nvContentPartPr>
                        <w14:cNvContentPartPr/>
                      </w14:nvContentPartPr>
                      <w14:xfrm>
                        <a:off x="0" y="0"/>
                        <a:ext cx="3159360" cy="84600"/>
                      </w14:xfrm>
                    </w14:contentPart>
                  </a:graphicData>
                </a:graphic>
              </wp:anchor>
            </w:drawing>
          </mc:Choice>
          <mc:Fallback>
            <w:pict>
              <v:shape w14:anchorId="48A18266" id="Ink 107" o:spid="_x0000_s1026" type="#_x0000_t75" style="position:absolute;margin-left:-6.4pt;margin-top:36.45pt;width:257.25pt;height:23.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">
                <v:imagedata r:id="rId44" o:title=""/>
              </v:shape>
            </w:pict>
          </mc:Fallback>
        </mc:AlternateContent>
      </w:r>
      <w:r>
        <w:rPr>
          <w:noProof/>
        </w:rPr>
        <mc:AlternateContent>
          <mc:Choice Requires="wpi">
            <w:drawing>
              <wp:anchor distT="0" distB="0" distL="114300" distR="114300" simplePos="0" relativeHeight="251677696" behindDoc="0" locked="0" layoutInCell="1" allowOverlap="1" wp14:anchorId="0053CB07" wp14:editId="4A7AEA5D">
                <wp:simplePos x="0" y="0"/>
                <wp:positionH relativeFrom="column">
                  <wp:posOffset>-28036</wp:posOffset>
                </wp:positionH>
                <wp:positionV relativeFrom="paragraph">
                  <wp:posOffset>654944</wp:posOffset>
                </wp:positionV>
                <wp:extent cx="360" cy="360"/>
                <wp:effectExtent l="95250" t="152400" r="114300" b="152400"/>
                <wp:wrapNone/>
                <wp:docPr id="106" name="Ink 106"/>
                <wp:cNvGraphicFramePr/>
                <a:graphic xmlns:a="http://schemas.openxmlformats.org/drawingml/2006/main">
                  <a:graphicData uri="http://schemas.microsoft.com/office/word/2010/wordprocessingInk">
                    <w14:contentPart bwMode="auto" r:id="rId45">
                      <w14:nvContentPartPr>
                        <w14:cNvContentPartPr/>
                      </w14:nvContentPartPr>
                      <w14:xfrm>
                        <a:off x="0" y="0"/>
                        <a:ext cx="360" cy="360"/>
                      </w14:xfrm>
                    </w14:contentPart>
                  </a:graphicData>
                </a:graphic>
              </wp:anchor>
            </w:drawing>
          </mc:Choice>
          <mc:Fallback>
            <w:pict>
              <v:shape w14:anchorId="29125761" id="Ink 106" o:spid="_x0000_s1026" type="#_x0000_t75" style="position:absolute;margin-left:-6.4pt;margin-top:43.05pt;width:8.55pt;height:17.0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">
                <v:imagedata r:id="rId20" o:title=""/>
              </v:shape>
            </w:pict>
          </mc:Fallback>
        </mc:AlternateContent>
      </w:r>
      <w:r>
        <w:rPr>
          <w:noProof/>
        </w:rPr>
        <mc:AlternateContent>
          <mc:Choice Requires="wpi">
            <w:drawing>
              <wp:anchor distT="0" distB="0" distL="114300" distR="114300" simplePos="0" relativeHeight="251676672" behindDoc="0" locked="0" layoutInCell="1" allowOverlap="1" wp14:anchorId="4A8B882E" wp14:editId="097CAE0E">
                <wp:simplePos x="0" y="0"/>
                <wp:positionH relativeFrom="column">
                  <wp:posOffset>3054644</wp:posOffset>
                </wp:positionH>
                <wp:positionV relativeFrom="paragraph">
                  <wp:posOffset>499064</wp:posOffset>
                </wp:positionV>
                <wp:extent cx="360" cy="360"/>
                <wp:effectExtent l="95250" t="152400" r="114300" b="152400"/>
                <wp:wrapNone/>
                <wp:docPr id="105" name="Ink 105"/>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w:pict>
              <v:shape w14:anchorId="51B68683" id="Ink 105" o:spid="_x0000_s1026" type="#_x0000_t75" style="position:absolute;margin-left:236.3pt;margin-top:30.8pt;width:8.55pt;height:17.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">
                <v:imagedata r:id="rId20" o:title=""/>
              </v:shape>
            </w:pict>
          </mc:Fallback>
        </mc:AlternateContent>
      </w:r>
      <w:r>
        <w:rPr>
          <w:noProof/>
        </w:rPr>
        <mc:AlternateContent>
          <mc:Choice Requires="wpi">
            <w:drawing>
              <wp:anchor distT="0" distB="0" distL="114300" distR="114300" simplePos="0" relativeHeight="251675648" behindDoc="0" locked="0" layoutInCell="1" allowOverlap="1" wp14:anchorId="42B82B8B" wp14:editId="6458869C">
                <wp:simplePos x="0" y="0"/>
                <wp:positionH relativeFrom="column">
                  <wp:posOffset>-3556</wp:posOffset>
                </wp:positionH>
                <wp:positionV relativeFrom="paragraph">
                  <wp:posOffset>498344</wp:posOffset>
                </wp:positionV>
                <wp:extent cx="3054240" cy="64080"/>
                <wp:effectExtent l="95250" t="133350" r="108585" b="165100"/>
                <wp:wrapNone/>
                <wp:docPr id="104" name="Ink 104"/>
                <wp:cNvGraphicFramePr/>
                <a:graphic xmlns:a="http://schemas.openxmlformats.org/drawingml/2006/main">
                  <a:graphicData uri="http://schemas.microsoft.com/office/word/2010/wordprocessingInk">
                    <w14:contentPart bwMode="auto" r:id="rId47">
                      <w14:nvContentPartPr>
                        <w14:cNvContentPartPr/>
                      </w14:nvContentPartPr>
                      <w14:xfrm>
                        <a:off x="0" y="0"/>
                        <a:ext cx="3054240" cy="64080"/>
                      </w14:xfrm>
                    </w14:contentPart>
                  </a:graphicData>
                </a:graphic>
              </wp:anchor>
            </w:drawing>
          </mc:Choice>
          <mc:Fallback>
            <w:pict>
              <v:shape w14:anchorId="4706D330" id="Ink 104" o:spid="_x0000_s1026" type="#_x0000_t75" style="position:absolute;margin-left:-4.55pt;margin-top:30.75pt;width:249pt;height:22.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">
                <v:imagedata r:id="rId48" o:title=""/>
              </v:shape>
            </w:pict>
          </mc:Fallback>
        </mc:AlternateContent>
      </w:r>
      <w:r>
        <w:rPr>
          <w:noProof/>
        </w:rPr>
        <mc:AlternateContent>
          <mc:Choice Requires="wpi">
            <w:drawing>
              <wp:anchor distT="0" distB="0" distL="114300" distR="114300" simplePos="0" relativeHeight="251674624" behindDoc="0" locked="0" layoutInCell="1" allowOverlap="1" wp14:anchorId="134F052D" wp14:editId="55A73860">
                <wp:simplePos x="0" y="0"/>
                <wp:positionH relativeFrom="column">
                  <wp:posOffset>-3556</wp:posOffset>
                </wp:positionH>
                <wp:positionV relativeFrom="paragraph">
                  <wp:posOffset>544064</wp:posOffset>
                </wp:positionV>
                <wp:extent cx="360" cy="360"/>
                <wp:effectExtent l="95250" t="152400" r="114300" b="152400"/>
                <wp:wrapNone/>
                <wp:docPr id="103" name="Ink 103"/>
                <wp:cNvGraphicFramePr/>
                <a:graphic xmlns:a="http://schemas.openxmlformats.org/drawingml/2006/main">
                  <a:graphicData uri="http://schemas.microsoft.com/office/word/2010/wordprocessingInk">
                    <w14:contentPart bwMode="auto" r:id="rId49">
                      <w14:nvContentPartPr>
                        <w14:cNvContentPartPr/>
                      </w14:nvContentPartPr>
                      <w14:xfrm>
                        <a:off x="0" y="0"/>
                        <a:ext cx="360" cy="360"/>
                      </w14:xfrm>
                    </w14:contentPart>
                  </a:graphicData>
                </a:graphic>
              </wp:anchor>
            </w:drawing>
          </mc:Choice>
          <mc:Fallback>
            <w:pict>
              <v:shape w14:anchorId="6552FA6C" id="Ink 103" o:spid="_x0000_s1026" type="#_x0000_t75" style="position:absolute;margin-left:-4.55pt;margin-top:34.35pt;width:8.55pt;height:17.0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">
                <v:imagedata r:id="rId20" o:title=""/>
              </v:shape>
            </w:pict>
          </mc:Fallback>
        </mc:AlternateContent>
      </w:r>
      <w:r>
        <w:rPr>
          <w:noProof/>
        </w:rPr>
        <mc:AlternateContent>
          <mc:Choice Requires="wpi">
            <w:drawing>
              <wp:anchor distT="0" distB="0" distL="114300" distR="114300" simplePos="0" relativeHeight="251673600" behindDoc="0" locked="0" layoutInCell="1" allowOverlap="1" wp14:anchorId="03CB3F30" wp14:editId="5DAABC2A">
                <wp:simplePos x="0" y="0"/>
                <wp:positionH relativeFrom="column">
                  <wp:posOffset>-3556</wp:posOffset>
                </wp:positionH>
                <wp:positionV relativeFrom="paragraph">
                  <wp:posOffset>544064</wp:posOffset>
                </wp:positionV>
                <wp:extent cx="360" cy="360"/>
                <wp:effectExtent l="95250" t="152400" r="114300" b="152400"/>
                <wp:wrapNone/>
                <wp:docPr id="102" name="Ink 102"/>
                <wp:cNvGraphicFramePr/>
                <a:graphic xmlns:a="http://schemas.openxmlformats.org/drawingml/2006/main">
                  <a:graphicData uri="http://schemas.microsoft.com/office/word/2010/wordprocessingInk">
                    <w14:contentPart bwMode="auto" r:id="rId50">
                      <w14:nvContentPartPr>
                        <w14:cNvContentPartPr/>
                      </w14:nvContentPartPr>
                      <w14:xfrm>
                        <a:off x="0" y="0"/>
                        <a:ext cx="360" cy="360"/>
                      </w14:xfrm>
                    </w14:contentPart>
                  </a:graphicData>
                </a:graphic>
              </wp:anchor>
            </w:drawing>
          </mc:Choice>
          <mc:Fallback>
            <w:pict>
              <v:shape w14:anchorId="4152C9E6" id="Ink 102" o:spid="_x0000_s1026" type="#_x0000_t75" style="position:absolute;margin-left:-4.55pt;margin-top:34.35pt;width:8.55pt;height:17.0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">
                <v:imagedata r:id="rId20" o:title=""/>
              </v:shape>
            </w:pict>
          </mc:Fallback>
        </mc:AlternateContent>
      </w:r>
      <w:r>
        <w:rPr>
          <w:noProof/>
        </w:rPr>
        <mc:AlternateContent>
          <mc:Choice Requires="wpi">
            <w:drawing>
              <wp:anchor distT="0" distB="0" distL="114300" distR="114300" simplePos="0" relativeHeight="251672576" behindDoc="0" locked="0" layoutInCell="1" allowOverlap="1" wp14:anchorId="12B5F307" wp14:editId="16E9BF7E">
                <wp:simplePos x="0" y="0"/>
                <wp:positionH relativeFrom="column">
                  <wp:posOffset>1922084</wp:posOffset>
                </wp:positionH>
                <wp:positionV relativeFrom="paragraph">
                  <wp:posOffset>353624</wp:posOffset>
                </wp:positionV>
                <wp:extent cx="1144440" cy="52560"/>
                <wp:effectExtent l="95250" t="133350" r="132080" b="157480"/>
                <wp:wrapNone/>
                <wp:docPr id="101" name="Ink 101"/>
                <wp:cNvGraphicFramePr/>
                <a:graphic xmlns:a="http://schemas.openxmlformats.org/drawingml/2006/main">
                  <a:graphicData uri="http://schemas.microsoft.com/office/word/2010/wordprocessingInk">
                    <w14:contentPart bwMode="auto" r:id="rId51">
                      <w14:nvContentPartPr>
                        <w14:cNvContentPartPr/>
                      </w14:nvContentPartPr>
                      <w14:xfrm>
                        <a:off x="0" y="0"/>
                        <a:ext cx="1144440" cy="52560"/>
                      </w14:xfrm>
                    </w14:contentPart>
                  </a:graphicData>
                </a:graphic>
              </wp:anchor>
            </w:drawing>
          </mc:Choice>
          <mc:Fallback>
            <w:pict>
              <v:shape w14:anchorId="199B1E29" id="Ink 101" o:spid="_x0000_s1026" type="#_x0000_t75" style="position:absolute;margin-left:147.1pt;margin-top:19.35pt;width:98.6pt;height:21.1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">
                <v:imagedata r:id="rId52" o:title=""/>
              </v:shape>
            </w:pict>
          </mc:Fallback>
        </mc:AlternateContent>
      </w:r>
      <w:r w:rsidR="00407593" w:rsidRPr="007530B4">
        <w:t xml:space="preserve">At the beginning time, emotion resolution or analysis is a method that is computing or expressing feelings, opinions, emotions, sentiments, and text subjectivity deeply. In modern times people are mostly used different type’s social media platforms for expressing themselves in front of others with a variety of techniques, views, and statements. Here, the main focusable contribution of this study is the detecting Hate and its four categories of hate emotions from English text data which is coming from after converting speech or voice to text using the Linear Support Vector Machine (SVM), the Long-Short Term Memory (LSTM), the Bidirectional Long-Short Term Memory (Bi-LSTM), the Decision Tree, and the Logistic Regression machine learning algorithms, or classifiers with various features Part-of-speech (POS) Tagging, Uni-gram, Bi-gram, Tri-gram, Term Frequency-Inverse Document Frequency (TF-IDF), and Word2Vec. So, using a labelled suitable dataset, the collection of the English text, or comments are curated for categorized four hate emotions before appreciating hate emotion from the text. Applying </w:t>
      </w:r>
      <w:r w:rsidR="00407593">
        <w:t>20485 training datasets and 6455</w:t>
      </w:r>
      <w:r w:rsidR="00407593" w:rsidRPr="007530B4">
        <w:t xml:space="preserve"> testing datasets on five different approaches (</w:t>
      </w:r>
      <w:r w:rsidR="005C3A3A" w:rsidRPr="007530B4">
        <w:t>e.g.,</w:t>
      </w:r>
      <w:r w:rsidR="00407593" w:rsidRPr="007530B4">
        <w:t xml:space="preserve"> Linear SVM, LSTM, Bi-LSTM, Decision Tree, and Logistic Regression), where it is shown the best accuracy that 87.07% from using the Bi-LSTM classifier whither SVM gives 86.18%, LSTM give</w:t>
      </w:r>
      <w:r w:rsidR="00407593">
        <w:t>s 82.09%, Decision Tree gives 72</w:t>
      </w:r>
      <w:r w:rsidR="00407593" w:rsidRPr="007530B4">
        <w:t xml:space="preserve">.23%, and Logistic Regression gives 85.16% accuracy.   </w:t>
      </w:r>
    </w:p>
    <w:p w14:paraId="155CC59B" w14:textId="77777777" w:rsidR="0007392C" w:rsidRPr="00586A35" w:rsidRDefault="00675128" w:rsidP="00675128">
      <w:pPr>
        <w:pStyle w:val="KeyWordHead"/>
        <w:rPr>
          <w:lang w:eastAsia="it-IT"/>
          <w14:ligatures w14:val="standard"/>
        </w:rPr>
      </w:pPr>
      <w:r w:rsidRPr="00586A35">
        <w:rPr>
          <w:lang w:eastAsia="it-IT"/>
          <w14:ligatures w14:val="standard"/>
        </w:rPr>
        <w:t>KEYWORDS</w:t>
      </w:r>
    </w:p>
    <w:p w14:paraId="23159377" w14:textId="47467100" w:rsidR="0007392C" w:rsidRPr="00586A35" w:rsidRDefault="00B26071" w:rsidP="00675128">
      <w:pPr>
        <w:pStyle w:val="KeyWords"/>
        <w:rPr>
          <w:lang w:eastAsia="it-IT"/>
          <w14:ligatures w14:val="standard"/>
        </w:rPr>
      </w:pPr>
      <w:r>
        <w:rPr>
          <w:lang w:eastAsia="it-IT"/>
          <w14:ligatures w14:val="standard"/>
        </w:rPr>
        <w:t xml:space="preserve">Hate-speech, Toxic word, </w:t>
      </w:r>
      <w:r w:rsidR="00082D38">
        <w:rPr>
          <w:lang w:eastAsia="it-IT"/>
          <w14:ligatures w14:val="standard"/>
        </w:rPr>
        <w:t>hate</w:t>
      </w:r>
      <w:r>
        <w:rPr>
          <w:lang w:eastAsia="it-IT"/>
          <w14:ligatures w14:val="standard"/>
        </w:rPr>
        <w:t xml:space="preserve"> emotion, Natural Language Processing, Text classifications, Machine Learning, </w:t>
      </w:r>
      <w:r w:rsidR="00082D38">
        <w:rPr>
          <w:lang w:eastAsia="it-IT"/>
          <w14:ligatures w14:val="standard"/>
        </w:rPr>
        <w:t>social media</w:t>
      </w:r>
      <w:r>
        <w:rPr>
          <w:lang w:eastAsia="it-IT"/>
          <w14:ligatures w14:val="standard"/>
        </w:rPr>
        <w:t>, Hate comment, Internet.</w:t>
      </w:r>
    </w:p>
    <w:p w14:paraId="4A97357D" w14:textId="77777777" w:rsidR="00D864F9" w:rsidRPr="00586A35" w:rsidRDefault="00675128" w:rsidP="004E7AA9">
      <w:pPr>
        <w:pStyle w:val="Head1"/>
        <w:spacing w:before="380"/>
        <w:ind w:left="0" w:firstLine="0"/>
        <w:rPr>
          <w14:ligatures w14:val="standard"/>
        </w:rPr>
      </w:pPr>
      <w:r w:rsidRPr="00586A35">
        <w:rPr>
          <w:rStyle w:val="Label"/>
          <w14:ligatures w14:val="standard"/>
        </w:rPr>
        <w:t>1</w:t>
      </w:r>
      <w:r w:rsidR="00586A35" w:rsidRPr="00586A35">
        <w:rPr>
          <w14:ligatures w14:val="standard"/>
        </w:rPr>
        <w:t> </w:t>
      </w:r>
      <w:r w:rsidR="00B26071">
        <w:rPr>
          <w14:ligatures w14:val="standard"/>
        </w:rPr>
        <w:t>Introduction</w:t>
      </w:r>
    </w:p>
    <w:p w14:paraId="25EBE1A4" w14:textId="77777777" w:rsidR="00F158DB" w:rsidRDefault="00F158DB" w:rsidP="00F158DB">
      <w:pPr>
        <w:adjustRightInd w:val="0"/>
        <w:spacing w:line="276" w:lineRule="auto"/>
        <w:rPr>
          <w:szCs w:val="18"/>
        </w:rPr>
      </w:pPr>
      <w:r w:rsidRPr="00F158DB">
        <w:rPr>
          <w:szCs w:val="18"/>
        </w:rPr>
        <w:t xml:space="preserve">The detection of Hate Speech from speech to text is becoming an interesting as well as an important part of Natural Language Processing in the Machine Learning Domain in recent decennia. In the past few years, researchers give their interest in detecting Sentiment or Emotion from the text. Here, emotion categorization is the process where it is indicated that studying a speaker's expression to determine if he or she has a positive or negative attitude about a certain issue. However, this concept has become important for researchers because they realize that the impression of this topic and its bright outcome. Working with this concept is often difficult for everyone when the person must have to reach an actual agreement that exactly to identify which type of speech acts under hate speech topic.  </w:t>
      </w:r>
    </w:p>
    <w:p w14:paraId="653C1343" w14:textId="0B0DF965" w:rsidR="001824C4" w:rsidRDefault="001824C4" w:rsidP="00F158DB">
      <w:pPr>
        <w:adjustRightInd w:val="0"/>
        <w:spacing w:line="276" w:lineRule="auto"/>
        <w:rPr>
          <w:szCs w:val="18"/>
        </w:rPr>
      </w:pPr>
    </w:p>
    <w:p w14:paraId="322543D3" w14:textId="10ED9066" w:rsidR="007031F1" w:rsidRDefault="00053A4B" w:rsidP="00F158DB">
      <w:pPr>
        <w:adjustRightInd w:val="0"/>
        <w:spacing w:line="276" w:lineRule="auto"/>
        <w:rPr>
          <w:szCs w:val="18"/>
        </w:rPr>
      </w:pPr>
      <w:r>
        <w:rPr>
          <w:noProof/>
          <w:szCs w:val="18"/>
        </w:rPr>
        <mc:AlternateContent>
          <mc:Choice Requires="wpi">
            <w:drawing>
              <wp:anchor distT="0" distB="0" distL="114300" distR="114300" simplePos="0" relativeHeight="251699200" behindDoc="0" locked="0" layoutInCell="1" allowOverlap="1" wp14:anchorId="04C96603" wp14:editId="69148B2F">
                <wp:simplePos x="0" y="0"/>
                <wp:positionH relativeFrom="column">
                  <wp:posOffset>1512404</wp:posOffset>
                </wp:positionH>
                <wp:positionV relativeFrom="paragraph">
                  <wp:posOffset>-145656</wp:posOffset>
                </wp:positionV>
                <wp:extent cx="2069280" cy="1052280"/>
                <wp:effectExtent l="95250" t="133350" r="121920" b="167005"/>
                <wp:wrapNone/>
                <wp:docPr id="132" name="Ink 132"/>
                <wp:cNvGraphicFramePr/>
                <a:graphic xmlns:a="http://schemas.openxmlformats.org/drawingml/2006/main">
                  <a:graphicData uri="http://schemas.microsoft.com/office/word/2010/wordprocessingInk">
                    <w14:contentPart bwMode="auto" r:id="rId53">
                      <w14:nvContentPartPr>
                        <w14:cNvContentPartPr/>
                      </w14:nvContentPartPr>
                      <w14:xfrm>
                        <a:off x="0" y="0"/>
                        <a:ext cx="2069280" cy="1052280"/>
                      </w14:xfrm>
                    </w14:contentPart>
                  </a:graphicData>
                </a:graphic>
              </wp:anchor>
            </w:drawing>
          </mc:Choice>
          <mc:Fallback>
            <w:pict>
              <v:shape w14:anchorId="164D6FB8" id="Ink 132" o:spid="_x0000_s1026" type="#_x0000_t75" style="position:absolute;margin-left:114.9pt;margin-top:-19.95pt;width:171.45pt;height:99.8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">
                <v:imagedata r:id="rId54" o:title=""/>
              </v:shape>
            </w:pict>
          </mc:Fallback>
        </mc:AlternateContent>
      </w:r>
    </w:p>
    <w:p w14:paraId="4CBBE481" w14:textId="77777777" w:rsidR="001824C4" w:rsidRPr="00760F9C" w:rsidRDefault="001824C4" w:rsidP="00760F9C">
      <w:pPr>
        <w:pStyle w:val="ListParagraph"/>
      </w:pPr>
      <w:r w:rsidRPr="00760F9C">
        <w:t>Hate Speech</w:t>
      </w:r>
    </w:p>
    <w:p w14:paraId="5F3A09AB" w14:textId="77777777" w:rsidR="001824C4" w:rsidRDefault="001824C4" w:rsidP="00C65140">
      <w:pPr>
        <w:ind w:left="1440" w:hanging="360"/>
      </w:pPr>
      <w:r w:rsidRPr="001824C4">
        <w:t xml:space="preserve">     </w:t>
      </w:r>
    </w:p>
    <w:p w14:paraId="5091D909" w14:textId="3F3827FB" w:rsidR="001824C4" w:rsidRPr="001824C4" w:rsidRDefault="00053A4B" w:rsidP="00760F9C">
      <w:pPr>
        <w:ind w:left="270"/>
      </w:pPr>
      <w:r>
        <w:rPr>
          <w:noProof/>
        </w:rPr>
        <mc:AlternateContent>
          <mc:Choice Requires="wpi">
            <w:drawing>
              <wp:anchor distT="0" distB="0" distL="114300" distR="114300" simplePos="0" relativeHeight="251688960" behindDoc="0" locked="0" layoutInCell="1" allowOverlap="1" wp14:anchorId="68629D3A" wp14:editId="339527FB">
                <wp:simplePos x="0" y="0"/>
                <wp:positionH relativeFrom="column">
                  <wp:posOffset>-360436</wp:posOffset>
                </wp:positionH>
                <wp:positionV relativeFrom="paragraph">
                  <wp:posOffset>1015049</wp:posOffset>
                </wp:positionV>
                <wp:extent cx="360" cy="360"/>
                <wp:effectExtent l="95250" t="152400" r="114300" b="152400"/>
                <wp:wrapNone/>
                <wp:docPr id="117" name="Ink 117"/>
                <wp:cNvGraphicFramePr/>
                <a:graphic xmlns:a="http://schemas.openxmlformats.org/drawingml/2006/main">
                  <a:graphicData uri="http://schemas.microsoft.com/office/word/2010/wordprocessingInk">
                    <w14:contentPart bwMode="auto" r:id="rId55">
                      <w14:nvContentPartPr>
                        <w14:cNvContentPartPr/>
                      </w14:nvContentPartPr>
                      <w14:xfrm>
                        <a:off x="0" y="0"/>
                        <a:ext cx="360" cy="360"/>
                      </w14:xfrm>
                    </w14:contentPart>
                  </a:graphicData>
                </a:graphic>
              </wp:anchor>
            </w:drawing>
          </mc:Choice>
          <mc:Fallback>
            <w:pict>
              <v:shape w14:anchorId="5524B667" id="Ink 117" o:spid="_x0000_s1026" type="#_x0000_t75" style="position:absolute;margin-left:-32.65pt;margin-top:71.45pt;width:8.55pt;height:17.0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">
                <v:imagedata r:id="rId20" o:title=""/>
              </v:shape>
            </w:pict>
          </mc:Fallback>
        </mc:AlternateContent>
      </w:r>
      <w:r>
        <w:rPr>
          <w:noProof/>
        </w:rPr>
        <mc:AlternateContent>
          <mc:Choice Requires="wpi">
            <w:drawing>
              <wp:anchor distT="0" distB="0" distL="114300" distR="114300" simplePos="0" relativeHeight="251687936" behindDoc="0" locked="0" layoutInCell="1" allowOverlap="1" wp14:anchorId="0F8AC507" wp14:editId="0C327CCB">
                <wp:simplePos x="0" y="0"/>
                <wp:positionH relativeFrom="column">
                  <wp:posOffset>-322276</wp:posOffset>
                </wp:positionH>
                <wp:positionV relativeFrom="paragraph">
                  <wp:posOffset>911009</wp:posOffset>
                </wp:positionV>
                <wp:extent cx="360" cy="360"/>
                <wp:effectExtent l="95250" t="152400" r="114300" b="152400"/>
                <wp:wrapNone/>
                <wp:docPr id="116" name="Ink 116"/>
                <wp:cNvGraphicFramePr/>
                <a:graphic xmlns:a="http://schemas.openxmlformats.org/drawingml/2006/main">
                  <a:graphicData uri="http://schemas.microsoft.com/office/word/2010/wordprocessingInk">
                    <w14:contentPart bwMode="auto" r:id="rId56">
                      <w14:nvContentPartPr>
                        <w14:cNvContentPartPr/>
                      </w14:nvContentPartPr>
                      <w14:xfrm>
                        <a:off x="0" y="0"/>
                        <a:ext cx="360" cy="360"/>
                      </w14:xfrm>
                    </w14:contentPart>
                  </a:graphicData>
                </a:graphic>
              </wp:anchor>
            </w:drawing>
          </mc:Choice>
          <mc:Fallback>
            <w:pict>
              <v:shape w14:anchorId="697F8BBF" id="Ink 116" o:spid="_x0000_s1026" type="#_x0000_t75" style="position:absolute;margin-left:-29.6pt;margin-top:63.25pt;width:8.55pt;height:17.0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">
                <v:imagedata r:id="rId20" o:title=""/>
              </v:shape>
            </w:pict>
          </mc:Fallback>
        </mc:AlternateContent>
      </w:r>
      <w:r>
        <w:rPr>
          <w:noProof/>
        </w:rPr>
        <mc:AlternateContent>
          <mc:Choice Requires="wpi">
            <w:drawing>
              <wp:anchor distT="0" distB="0" distL="114300" distR="114300" simplePos="0" relativeHeight="251680768" behindDoc="0" locked="0" layoutInCell="1" allowOverlap="1" wp14:anchorId="2DE6B132" wp14:editId="3136AB9B">
                <wp:simplePos x="0" y="0"/>
                <wp:positionH relativeFrom="column">
                  <wp:posOffset>-221836</wp:posOffset>
                </wp:positionH>
                <wp:positionV relativeFrom="paragraph">
                  <wp:posOffset>502409</wp:posOffset>
                </wp:positionV>
                <wp:extent cx="360" cy="360"/>
                <wp:effectExtent l="95250" t="152400" r="114300" b="152400"/>
                <wp:wrapNone/>
                <wp:docPr id="109" name="Ink 109"/>
                <wp:cNvGraphicFramePr/>
                <a:graphic xmlns:a="http://schemas.openxmlformats.org/drawingml/2006/main">
                  <a:graphicData uri="http://schemas.microsoft.com/office/word/2010/wordprocessingInk">
                    <w14:contentPart bwMode="auto" r:id="rId57">
                      <w14:nvContentPartPr>
                        <w14:cNvContentPartPr/>
                      </w14:nvContentPartPr>
                      <w14:xfrm>
                        <a:off x="0" y="0"/>
                        <a:ext cx="360" cy="360"/>
                      </w14:xfrm>
                    </w14:contentPart>
                  </a:graphicData>
                </a:graphic>
              </wp:anchor>
            </w:drawing>
          </mc:Choice>
          <mc:Fallback>
            <w:pict>
              <v:shape w14:anchorId="284B41B0" id="Ink 109" o:spid="_x0000_s1026" type="#_x0000_t75" style="position:absolute;margin-left:-21.65pt;margin-top:31.05pt;width:8.55pt;height:17.0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">
                <v:imagedata r:id="rId20" o:title=""/>
              </v:shape>
            </w:pict>
          </mc:Fallback>
        </mc:AlternateContent>
      </w:r>
      <w:r>
        <w:rPr>
          <w:noProof/>
        </w:rPr>
        <mc:AlternateContent>
          <mc:Choice Requires="wpi">
            <w:drawing>
              <wp:anchor distT="0" distB="0" distL="114300" distR="114300" simplePos="0" relativeHeight="251679744" behindDoc="0" locked="0" layoutInCell="1" allowOverlap="1" wp14:anchorId="393FD7B4" wp14:editId="3E5D0C8F">
                <wp:simplePos x="0" y="0"/>
                <wp:positionH relativeFrom="column">
                  <wp:posOffset>-221836</wp:posOffset>
                </wp:positionH>
                <wp:positionV relativeFrom="paragraph">
                  <wp:posOffset>502409</wp:posOffset>
                </wp:positionV>
                <wp:extent cx="360" cy="360"/>
                <wp:effectExtent l="95250" t="152400" r="114300" b="152400"/>
                <wp:wrapNone/>
                <wp:docPr id="108" name="Ink 108"/>
                <wp:cNvGraphicFramePr/>
                <a:graphic xmlns:a="http://schemas.openxmlformats.org/drawingml/2006/main">
                  <a:graphicData uri="http://schemas.microsoft.com/office/word/2010/wordprocessingInk">
                    <w14:contentPart bwMode="auto" r:id="rId58">
                      <w14:nvContentPartPr>
                        <w14:cNvContentPartPr/>
                      </w14:nvContentPartPr>
                      <w14:xfrm>
                        <a:off x="0" y="0"/>
                        <a:ext cx="360" cy="360"/>
                      </w14:xfrm>
                    </w14:contentPart>
                  </a:graphicData>
                </a:graphic>
              </wp:anchor>
            </w:drawing>
          </mc:Choice>
          <mc:Fallback>
            <w:pict>
              <v:shape w14:anchorId="70A94651" id="Ink 108" o:spid="_x0000_s1026" type="#_x0000_t75" style="position:absolute;margin-left:-21.65pt;margin-top:31.05pt;width:8.55pt;height:17.0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">
                <v:imagedata r:id="rId20" o:title=""/>
              </v:shape>
            </w:pict>
          </mc:Fallback>
        </mc:AlternateContent>
      </w:r>
      <w:r w:rsidR="001824C4" w:rsidRPr="001824C4">
        <w:t xml:space="preserve">Before describing the whole paper, one must have to be familiar with the word Hate Speech. “Hate Speech” is a pathological concept </w:t>
      </w:r>
      <w:r w:rsidR="005C3A3A" w:rsidRPr="001824C4">
        <w:t>and</w:t>
      </w:r>
      <w:r w:rsidR="001824C4" w:rsidRPr="001824C4">
        <w:t xml:space="preserve"> a category of Emotions. There has not any universally adopted definition of it in International Human Rights Law. But some people are tried to define it according to their perception. Therefore, the definition of “Hate Speech” it might be a more complex concept which is composed of two basic concepts, they are Hate and Speech. Consequently, it can be split into two main components according to give basic concept:</w:t>
      </w:r>
    </w:p>
    <w:p w14:paraId="0640080A" w14:textId="77777777" w:rsidR="001824C4" w:rsidRPr="001824C4" w:rsidRDefault="001824C4" w:rsidP="001824C4">
      <w:pPr>
        <w:spacing w:line="360" w:lineRule="auto"/>
      </w:pPr>
    </w:p>
    <w:p w14:paraId="61810BF9" w14:textId="51D4DC55" w:rsidR="001824C4" w:rsidRPr="001824C4" w:rsidRDefault="001824C4" w:rsidP="00760F9C">
      <w:pPr>
        <w:ind w:left="270"/>
      </w:pPr>
      <w:r w:rsidRPr="001824C4">
        <w:rPr>
          <w:b/>
        </w:rPr>
        <w:t>Hate:</w:t>
      </w:r>
      <w:r w:rsidRPr="001824C4">
        <w:t xml:space="preserve"> Mainly, </w:t>
      </w:r>
      <w:r w:rsidR="005C3A3A" w:rsidRPr="001824C4">
        <w:t>hate</w:t>
      </w:r>
      <w:r w:rsidRPr="001824C4">
        <w:t xml:space="preserve"> word indicates, the intense and irrational emotion of opprobrium, enmity, and detestation towards an individual or group, targeted because of their having certain – actual or perceived – protected characteristics. In additionally "Hate" is more than </w:t>
      </w:r>
      <w:r w:rsidR="005C3A3A" w:rsidRPr="001824C4">
        <w:t>preference and</w:t>
      </w:r>
      <w:r w:rsidRPr="001824C4">
        <w:t xml:space="preserve"> must be so discriminative. In short, Hate is a gesture of an emotional state, opinion, or thought, and therefore it is separate from any manifests action or act. </w:t>
      </w:r>
    </w:p>
    <w:p w14:paraId="2EB52CF8" w14:textId="77777777" w:rsidR="001824C4" w:rsidRPr="001824C4" w:rsidRDefault="001824C4" w:rsidP="00760F9C">
      <w:pPr>
        <w:ind w:left="1440"/>
      </w:pPr>
    </w:p>
    <w:p w14:paraId="778AF3F1" w14:textId="77777777" w:rsidR="001824C4" w:rsidRPr="001824C4" w:rsidRDefault="001824C4" w:rsidP="00B83237">
      <w:pPr>
        <w:ind w:left="270"/>
      </w:pPr>
      <w:r w:rsidRPr="00760F9C">
        <w:rPr>
          <w:b/>
        </w:rPr>
        <w:t>Speech:</w:t>
      </w:r>
      <w:r w:rsidRPr="001824C4">
        <w:t xml:space="preserve">  Here, the Speech word indicates any expression which is imparting opinions, action, or ideas that bring subjective opinions, action, or ideas to an external audience, or listener. It can look, and take many forms such as written, non-verbal, visual, or artistic, and can be propagated through any kind of media, like the internet, print, radio, or television.</w:t>
      </w:r>
    </w:p>
    <w:p w14:paraId="28BD5A31" w14:textId="77777777" w:rsidR="00760F9C" w:rsidRDefault="00760F9C" w:rsidP="00C65140">
      <w:pPr>
        <w:ind w:left="1080"/>
      </w:pPr>
    </w:p>
    <w:p w14:paraId="0339C42D" w14:textId="77777777" w:rsidR="001824C4" w:rsidRPr="0050314D" w:rsidRDefault="001824C4" w:rsidP="00760F9C">
      <w:r w:rsidRPr="001824C4">
        <w:t>After going through these two basic elements, and to put it simply, one can say that “Hate Speech” is a type of emotional expression which indicates hate towards people.</w:t>
      </w:r>
    </w:p>
    <w:p w14:paraId="5A279291" w14:textId="77777777" w:rsidR="001824C4" w:rsidRPr="001824C4" w:rsidRDefault="001824C4" w:rsidP="00760F9C"/>
    <w:p w14:paraId="3B2EA290" w14:textId="77777777" w:rsidR="001824C4" w:rsidRDefault="001824C4" w:rsidP="00760F9C">
      <w:pPr>
        <w:pStyle w:val="ListParagraph"/>
      </w:pPr>
      <w:r w:rsidRPr="00C260DE">
        <w:t>Classes</w:t>
      </w:r>
      <w:r w:rsidRPr="001824C4">
        <w:t xml:space="preserve"> </w:t>
      </w:r>
      <w:r w:rsidRPr="00C260DE">
        <w:t>of</w:t>
      </w:r>
      <w:r w:rsidRPr="001824C4">
        <w:t xml:space="preserve"> </w:t>
      </w:r>
      <w:r w:rsidRPr="00C260DE">
        <w:t>Hate</w:t>
      </w:r>
      <w:r w:rsidRPr="001824C4">
        <w:t xml:space="preserve"> </w:t>
      </w:r>
      <w:r w:rsidRPr="00C260DE">
        <w:t>Speech</w:t>
      </w:r>
    </w:p>
    <w:p w14:paraId="071F4FA6" w14:textId="77777777" w:rsidR="00C260DE" w:rsidRDefault="00C260DE" w:rsidP="00760F9C">
      <w:pPr>
        <w:ind w:left="1440"/>
      </w:pPr>
    </w:p>
    <w:p w14:paraId="573F44E8" w14:textId="1FAC820E" w:rsidR="00C260DE" w:rsidRPr="00C260DE" w:rsidRDefault="00C260DE" w:rsidP="00CD396D">
      <w:r w:rsidRPr="00C260DE">
        <w:t xml:space="preserve">As this paper is built for describing detected hate, contempt, or toxic speech from voice to text which are tested by different methodology and algorithms, one must have to be familiar with what kinds of Hate Speech are detected. In shortly, receivers </w:t>
      </w:r>
      <w:r w:rsidR="00082D38" w:rsidRPr="00C260DE">
        <w:t>must</w:t>
      </w:r>
      <w:r w:rsidRPr="00C260DE">
        <w:t xml:space="preserve"> be familiar with the classes of Hate Speech that are detected in this whole research. So, here </w:t>
      </w:r>
      <w:r w:rsidR="00E257B3">
        <w:t xml:space="preserve">four different hate emotions or speech classes such as stupidity, pathetic, greedy, and retarded are detected. </w:t>
      </w:r>
    </w:p>
    <w:p w14:paraId="31435B90" w14:textId="77777777" w:rsidR="0071099D" w:rsidRDefault="0071099D" w:rsidP="00E62EB6"/>
    <w:p w14:paraId="001C70A5" w14:textId="59E6179B" w:rsidR="00E62EB6" w:rsidRDefault="00E62EB6" w:rsidP="00235BDD">
      <w:pPr>
        <w:spacing w:line="276" w:lineRule="auto"/>
        <w:rPr>
          <w:szCs w:val="18"/>
        </w:rPr>
      </w:pPr>
      <w:r w:rsidRPr="00E62EB6">
        <w:rPr>
          <w:szCs w:val="18"/>
        </w:rPr>
        <w:t xml:space="preserve">This paper will be shown four types of Hate Speech (stupidity, pathetic, greedy, and retarded) from a text, line, or paragraph with previously used methodology and new suggest algorithms. This process can automate the analysis of a user's reaction towards a specific emotion like </w:t>
      </w:r>
      <w:r w:rsidR="00082D38" w:rsidRPr="00E62EB6">
        <w:rPr>
          <w:szCs w:val="18"/>
        </w:rPr>
        <w:t>newspaper</w:t>
      </w:r>
      <w:r w:rsidRPr="00E62EB6">
        <w:rPr>
          <w:szCs w:val="18"/>
        </w:rPr>
        <w:t xml:space="preserve">, book, or social media. With more and more people expressing their antithetic opinions openly on </w:t>
      </w:r>
      <w:r w:rsidRPr="00E62EB6">
        <w:rPr>
          <w:szCs w:val="18"/>
        </w:rPr>
        <w:lastRenderedPageBreak/>
        <w:t>social networking sites, analyzing the sentiment of comments made about a specific text, movie and advertisement indicate how they feel. This paper will be accentuation some objectives like:</w:t>
      </w:r>
    </w:p>
    <w:p w14:paraId="5E1A0870" w14:textId="77777777" w:rsidR="00235BDD" w:rsidRPr="00235BDD" w:rsidRDefault="00235BDD" w:rsidP="00235BDD">
      <w:pPr>
        <w:spacing w:line="276" w:lineRule="auto"/>
        <w:rPr>
          <w:szCs w:val="18"/>
        </w:rPr>
      </w:pPr>
    </w:p>
    <w:p w14:paraId="27C287C2" w14:textId="77777777" w:rsidR="00E62EB6" w:rsidRPr="00E62EB6" w:rsidRDefault="00E62EB6" w:rsidP="00E62EB6">
      <w:pPr>
        <w:pStyle w:val="ListParagraph"/>
        <w:numPr>
          <w:ilvl w:val="0"/>
          <w:numId w:val="41"/>
        </w:numPr>
        <w:autoSpaceDN w:val="0"/>
        <w:adjustRightInd/>
        <w:spacing w:before="0" w:after="200"/>
        <w:ind w:left="270" w:hanging="270"/>
        <w:rPr>
          <w:b w:val="0"/>
        </w:rPr>
      </w:pPr>
      <w:r w:rsidRPr="00E62EB6">
        <w:rPr>
          <w:b w:val="0"/>
        </w:rPr>
        <w:t xml:space="preserve">This research proposes the detection of the four hate emotions namely stupidity, pathetic, greedy, and retarded for English text or speech. </w:t>
      </w:r>
    </w:p>
    <w:p w14:paraId="6CDEE1E2" w14:textId="0AC3F32D" w:rsidR="00E62EB6" w:rsidRPr="00E62EB6" w:rsidRDefault="00053A4B" w:rsidP="00E62EB6">
      <w:pPr>
        <w:pStyle w:val="ListParagraph"/>
        <w:numPr>
          <w:ilvl w:val="0"/>
          <w:numId w:val="41"/>
        </w:numPr>
        <w:autoSpaceDN w:val="0"/>
        <w:adjustRightInd/>
        <w:spacing w:before="0" w:after="200"/>
        <w:ind w:left="270" w:hanging="270"/>
        <w:rPr>
          <w:b w:val="0"/>
        </w:rPr>
      </w:pPr>
      <w:r>
        <w:rPr>
          <w:b w:val="0"/>
          <w:noProof/>
        </w:rPr>
        <mc:AlternateContent>
          <mc:Choice Requires="wpi">
            <w:drawing>
              <wp:anchor distT="0" distB="0" distL="114300" distR="114300" simplePos="0" relativeHeight="251703296" behindDoc="0" locked="0" layoutInCell="1" allowOverlap="1" wp14:anchorId="1A54B8AD" wp14:editId="2B14636E">
                <wp:simplePos x="0" y="0"/>
                <wp:positionH relativeFrom="column">
                  <wp:posOffset>5250644</wp:posOffset>
                </wp:positionH>
                <wp:positionV relativeFrom="paragraph">
                  <wp:posOffset>185190</wp:posOffset>
                </wp:positionV>
                <wp:extent cx="360" cy="360"/>
                <wp:effectExtent l="95250" t="152400" r="114300" b="152400"/>
                <wp:wrapNone/>
                <wp:docPr id="136" name="Ink 136"/>
                <wp:cNvGraphicFramePr/>
                <a:graphic xmlns:a="http://schemas.openxmlformats.org/drawingml/2006/main">
                  <a:graphicData uri="http://schemas.microsoft.com/office/word/2010/wordprocessingInk">
                    <w14:contentPart bwMode="auto" r:id="rId59">
                      <w14:nvContentPartPr>
                        <w14:cNvContentPartPr/>
                      </w14:nvContentPartPr>
                      <w14:xfrm>
                        <a:off x="0" y="0"/>
                        <a:ext cx="360" cy="360"/>
                      </w14:xfrm>
                    </w14:contentPart>
                  </a:graphicData>
                </a:graphic>
              </wp:anchor>
            </w:drawing>
          </mc:Choice>
          <mc:Fallback>
            <w:pict>
              <v:shape w14:anchorId="53ACC7B5" id="Ink 136" o:spid="_x0000_s1026" type="#_x0000_t75" style="position:absolute;margin-left:409.25pt;margin-top:6.1pt;width:8.55pt;height:17.0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">
                <v:imagedata r:id="rId20" o:title=""/>
              </v:shape>
            </w:pict>
          </mc:Fallback>
        </mc:AlternateContent>
      </w:r>
      <w:r>
        <w:rPr>
          <w:b w:val="0"/>
          <w:noProof/>
        </w:rPr>
        <mc:AlternateContent>
          <mc:Choice Requires="wpi">
            <w:drawing>
              <wp:anchor distT="0" distB="0" distL="114300" distR="114300" simplePos="0" relativeHeight="251702272" behindDoc="0" locked="0" layoutInCell="1" allowOverlap="1" wp14:anchorId="17CFA64E" wp14:editId="42ACF596">
                <wp:simplePos x="0" y="0"/>
                <wp:positionH relativeFrom="column">
                  <wp:posOffset>4837724</wp:posOffset>
                </wp:positionH>
                <wp:positionV relativeFrom="paragraph">
                  <wp:posOffset>31830</wp:posOffset>
                </wp:positionV>
                <wp:extent cx="915120" cy="848160"/>
                <wp:effectExtent l="95250" t="133350" r="113665" b="161925"/>
                <wp:wrapNone/>
                <wp:docPr id="135" name="Ink 135"/>
                <wp:cNvGraphicFramePr/>
                <a:graphic xmlns:a="http://schemas.openxmlformats.org/drawingml/2006/main">
                  <a:graphicData uri="http://schemas.microsoft.com/office/word/2010/wordprocessingInk">
                    <w14:contentPart bwMode="auto" r:id="rId60">
                      <w14:nvContentPartPr>
                        <w14:cNvContentPartPr/>
                      </w14:nvContentPartPr>
                      <w14:xfrm>
                        <a:off x="0" y="0"/>
                        <a:ext cx="915120" cy="848160"/>
                      </w14:xfrm>
                    </w14:contentPart>
                  </a:graphicData>
                </a:graphic>
              </wp:anchor>
            </w:drawing>
          </mc:Choice>
          <mc:Fallback>
            <w:pict>
              <v:shape w14:anchorId="2B3C9B97" id="Ink 135" o:spid="_x0000_s1026" type="#_x0000_t75" style="position:absolute;margin-left:376.7pt;margin-top:-6pt;width:80.55pt;height:83.8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">
                <v:imagedata r:id="rId61" o:title=""/>
              </v:shape>
            </w:pict>
          </mc:Fallback>
        </mc:AlternateContent>
      </w:r>
      <w:r w:rsidR="00E62EB6" w:rsidRPr="00E62EB6">
        <w:rPr>
          <w:b w:val="0"/>
        </w:rPr>
        <w:t xml:space="preserve">Supervised and unsupervised learning methodology can easily be applied to English text for hate or detest emotion analysis or opinion mining for the specific domain of the text. </w:t>
      </w:r>
    </w:p>
    <w:p w14:paraId="3D8C9516" w14:textId="2A6682DB" w:rsidR="00E62EB6" w:rsidRPr="00E62EB6" w:rsidRDefault="00053A4B" w:rsidP="00E62EB6">
      <w:pPr>
        <w:pStyle w:val="ListParagraph"/>
        <w:numPr>
          <w:ilvl w:val="0"/>
          <w:numId w:val="41"/>
        </w:numPr>
        <w:autoSpaceDN w:val="0"/>
        <w:adjustRightInd/>
        <w:spacing w:before="0" w:after="200"/>
        <w:ind w:left="270" w:hanging="270"/>
        <w:rPr>
          <w:b w:val="0"/>
        </w:rPr>
      </w:pPr>
      <w:r>
        <w:rPr>
          <w:b w:val="0"/>
          <w:noProof/>
        </w:rPr>
        <mc:AlternateContent>
          <mc:Choice Requires="wpi">
            <w:drawing>
              <wp:anchor distT="0" distB="0" distL="114300" distR="114300" simplePos="0" relativeHeight="251701248" behindDoc="0" locked="0" layoutInCell="1" allowOverlap="1" wp14:anchorId="39B6CA93" wp14:editId="7FC472DE">
                <wp:simplePos x="0" y="0"/>
                <wp:positionH relativeFrom="column">
                  <wp:posOffset>4408964</wp:posOffset>
                </wp:positionH>
                <wp:positionV relativeFrom="paragraph">
                  <wp:posOffset>-622775</wp:posOffset>
                </wp:positionV>
                <wp:extent cx="72000" cy="1323000"/>
                <wp:effectExtent l="95250" t="133350" r="99695" b="163195"/>
                <wp:wrapNone/>
                <wp:docPr id="134" name="Ink 134"/>
                <wp:cNvGraphicFramePr/>
                <a:graphic xmlns:a="http://schemas.openxmlformats.org/drawingml/2006/main">
                  <a:graphicData uri="http://schemas.microsoft.com/office/word/2010/wordprocessingInk">
                    <w14:contentPart bwMode="auto" r:id="rId62">
                      <w14:nvContentPartPr>
                        <w14:cNvContentPartPr/>
                      </w14:nvContentPartPr>
                      <w14:xfrm>
                        <a:off x="0" y="0"/>
                        <a:ext cx="72000" cy="1323000"/>
                      </w14:xfrm>
                    </w14:contentPart>
                  </a:graphicData>
                </a:graphic>
              </wp:anchor>
            </w:drawing>
          </mc:Choice>
          <mc:Fallback>
            <w:pict>
              <v:shape w14:anchorId="638324E9" id="Ink 134" o:spid="_x0000_s1026" type="#_x0000_t75" style="position:absolute;margin-left:342.95pt;margin-top:-57.55pt;width:14.15pt;height:121.1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">
                <v:imagedata r:id="rId63" o:title=""/>
              </v:shape>
            </w:pict>
          </mc:Fallback>
        </mc:AlternateContent>
      </w:r>
      <w:r>
        <w:rPr>
          <w:b w:val="0"/>
          <w:noProof/>
        </w:rPr>
        <mc:AlternateContent>
          <mc:Choice Requires="wpi">
            <w:drawing>
              <wp:anchor distT="0" distB="0" distL="114300" distR="114300" simplePos="0" relativeHeight="251700224" behindDoc="0" locked="0" layoutInCell="1" allowOverlap="1" wp14:anchorId="19E3166B" wp14:editId="494D7AE1">
                <wp:simplePos x="0" y="0"/>
                <wp:positionH relativeFrom="column">
                  <wp:posOffset>716804</wp:posOffset>
                </wp:positionH>
                <wp:positionV relativeFrom="paragraph">
                  <wp:posOffset>-712055</wp:posOffset>
                </wp:positionV>
                <wp:extent cx="2153880" cy="1693440"/>
                <wp:effectExtent l="76200" t="133350" r="113665" b="173990"/>
                <wp:wrapNone/>
                <wp:docPr id="133" name="Ink 133"/>
                <wp:cNvGraphicFramePr/>
                <a:graphic xmlns:a="http://schemas.openxmlformats.org/drawingml/2006/main">
                  <a:graphicData uri="http://schemas.microsoft.com/office/word/2010/wordprocessingInk">
                    <w14:contentPart bwMode="auto" r:id="rId64">
                      <w14:nvContentPartPr>
                        <w14:cNvContentPartPr/>
                      </w14:nvContentPartPr>
                      <w14:xfrm>
                        <a:off x="0" y="0"/>
                        <a:ext cx="2153880" cy="1693440"/>
                      </w14:xfrm>
                    </w14:contentPart>
                  </a:graphicData>
                </a:graphic>
              </wp:anchor>
            </w:drawing>
          </mc:Choice>
          <mc:Fallback>
            <w:pict>
              <v:shape w14:anchorId="71BA0741" id="Ink 133" o:spid="_x0000_s1026" type="#_x0000_t75" style="position:absolute;margin-left:52.2pt;margin-top:-64.55pt;width:178.1pt;height:150.3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">
                <v:imagedata r:id="rId65" o:title=""/>
              </v:shape>
            </w:pict>
          </mc:Fallback>
        </mc:AlternateContent>
      </w:r>
      <w:r w:rsidR="00E62EB6" w:rsidRPr="00E62EB6">
        <w:rPr>
          <w:b w:val="0"/>
        </w:rPr>
        <w:t xml:space="preserve">Ambiguous and unambiguous despise emotions for English text can be handled using the semi-supervised methodology. </w:t>
      </w:r>
    </w:p>
    <w:p w14:paraId="55403BBE" w14:textId="77777777" w:rsidR="00E62EB6" w:rsidRPr="00E62EB6" w:rsidRDefault="00E62EB6" w:rsidP="00E62EB6">
      <w:pPr>
        <w:pStyle w:val="ListParagraph"/>
        <w:numPr>
          <w:ilvl w:val="0"/>
          <w:numId w:val="41"/>
        </w:numPr>
        <w:autoSpaceDN w:val="0"/>
        <w:adjustRightInd/>
        <w:spacing w:before="0" w:after="200"/>
        <w:ind w:left="270" w:hanging="270"/>
        <w:rPr>
          <w:b w:val="0"/>
        </w:rPr>
      </w:pPr>
      <w:r w:rsidRPr="00E62EB6">
        <w:rPr>
          <w:b w:val="0"/>
        </w:rPr>
        <w:t xml:space="preserve">One more direction is, based on English text, the identification of overlapped comments like user's comments on each other about a subject and dual emotion detection as like the same comment is stupidity for one and greedy for another people. </w:t>
      </w:r>
    </w:p>
    <w:p w14:paraId="1C40BE32" w14:textId="77777777" w:rsidR="00E62EB6" w:rsidRPr="00E62EB6" w:rsidRDefault="00E62EB6" w:rsidP="00E62EB6">
      <w:pPr>
        <w:pStyle w:val="ListParagraph"/>
        <w:numPr>
          <w:ilvl w:val="0"/>
          <w:numId w:val="41"/>
        </w:numPr>
        <w:autoSpaceDN w:val="0"/>
        <w:adjustRightInd/>
        <w:spacing w:before="0" w:after="200"/>
        <w:ind w:left="270" w:hanging="270"/>
        <w:rPr>
          <w:b w:val="0"/>
        </w:rPr>
      </w:pPr>
      <w:r w:rsidRPr="00E62EB6">
        <w:rPr>
          <w:b w:val="0"/>
        </w:rPr>
        <w:t xml:space="preserve">The project can score multiple dislike emotions at a time with a percentage. </w:t>
      </w:r>
    </w:p>
    <w:p w14:paraId="7ACD334A" w14:textId="77777777" w:rsidR="00E62EB6" w:rsidRPr="00E62EB6" w:rsidRDefault="00E62EB6" w:rsidP="00E62EB6">
      <w:pPr>
        <w:pStyle w:val="ListParagraph"/>
        <w:numPr>
          <w:ilvl w:val="0"/>
          <w:numId w:val="41"/>
        </w:numPr>
        <w:autoSpaceDN w:val="0"/>
        <w:adjustRightInd/>
        <w:spacing w:before="0" w:after="200"/>
        <w:ind w:left="270" w:hanging="270"/>
        <w:rPr>
          <w:b w:val="0"/>
        </w:rPr>
      </w:pPr>
      <w:r w:rsidRPr="00E62EB6">
        <w:rPr>
          <w:b w:val="0"/>
        </w:rPr>
        <w:t>It can also work to remove punctuation with emoticons, sentence splits.</w:t>
      </w:r>
    </w:p>
    <w:p w14:paraId="2D35A7C1" w14:textId="77777777" w:rsidR="00234DE2" w:rsidRPr="00586A35" w:rsidRDefault="00234DE2" w:rsidP="00234DE2">
      <w:pPr>
        <w:pStyle w:val="Head1"/>
        <w:spacing w:before="380"/>
        <w:rPr>
          <w14:ligatures w14:val="standard"/>
        </w:rPr>
      </w:pPr>
      <w:r>
        <w:rPr>
          <w:rStyle w:val="Label"/>
          <w14:ligatures w14:val="standard"/>
        </w:rPr>
        <w:t>2</w:t>
      </w:r>
      <w:r w:rsidRPr="00586A35">
        <w:rPr>
          <w14:ligatures w14:val="standard"/>
        </w:rPr>
        <w:t> </w:t>
      </w:r>
      <w:r>
        <w:rPr>
          <w14:ligatures w14:val="standard"/>
        </w:rPr>
        <w:t>Literature review</w:t>
      </w:r>
    </w:p>
    <w:p w14:paraId="7E7152FA" w14:textId="77777777" w:rsidR="00234DE2" w:rsidRDefault="00234DE2" w:rsidP="001F652E">
      <w:pPr>
        <w:pStyle w:val="Para"/>
      </w:pPr>
    </w:p>
    <w:p w14:paraId="5C89460B" w14:textId="1E6380DB" w:rsidR="00EC0F0F" w:rsidRDefault="00234DE2" w:rsidP="00234DE2">
      <w:pPr>
        <w:spacing w:line="276" w:lineRule="auto"/>
        <w:rPr>
          <w:szCs w:val="18"/>
        </w:rPr>
      </w:pPr>
      <w:r w:rsidRPr="00234DE2">
        <w:rPr>
          <w:szCs w:val="18"/>
        </w:rPr>
        <w:t xml:space="preserve">This concept is largely motivated by numerous articles that attempted to categorize various groups, such as aggression and emotions. And it is one of the important works that have been following. For highly resourced languages like English, Arabic, and other European languages, emotion analysis or hate-speech detection from text is a well-studied research topic. Recent research has placed a greater emphasis on acknowledgment. A tremendous rise </w:t>
      </w:r>
      <w:proofErr w:type="gramStart"/>
      <w:r w:rsidRPr="00234DE2">
        <w:rPr>
          <w:szCs w:val="18"/>
        </w:rPr>
        <w:t>in</w:t>
      </w:r>
      <w:proofErr w:type="gramEnd"/>
      <w:r w:rsidRPr="00234DE2">
        <w:rPr>
          <w:szCs w:val="18"/>
        </w:rPr>
        <w:t xml:space="preserve"> the internet and social networks usages has been seen for a couple of years. But unfortunately, the increase of the dark side in toxic speech is greater than the absolute side. Toxic or hate speech can be defined as feisty and uncertain, </w:t>
      </w:r>
      <w:r w:rsidR="002919A2" w:rsidRPr="00234DE2">
        <w:rPr>
          <w:szCs w:val="18"/>
        </w:rPr>
        <w:t>abusive,</w:t>
      </w:r>
      <w:r w:rsidRPr="00234DE2">
        <w:rPr>
          <w:szCs w:val="18"/>
        </w:rPr>
        <w:t xml:space="preserve"> or threatening speech or writing that expresses against a particular group based on gender discrimination, religion, nation, denomination, and so on.  The interest of research on hate speech begins in 2014 (from 2013 to 2018) which is revealed in the volume of Web of Science (</w:t>
      </w:r>
      <w:proofErr w:type="spellStart"/>
      <w:r w:rsidRPr="00234DE2">
        <w:rPr>
          <w:szCs w:val="18"/>
        </w:rPr>
        <w:t>WoS</w:t>
      </w:r>
      <w:proofErr w:type="spellEnd"/>
      <w:r w:rsidRPr="00234DE2">
        <w:rPr>
          <w:szCs w:val="18"/>
        </w:rPr>
        <w:t xml:space="preserve">) – indexed production </w:t>
      </w:r>
      <w:r w:rsidRPr="005570A6">
        <w:rPr>
          <w:sz w:val="24"/>
          <w:szCs w:val="24"/>
          <w:vertAlign w:val="superscript"/>
        </w:rPr>
        <w:t>[1]</w:t>
      </w:r>
      <w:r w:rsidRPr="00234DE2">
        <w:rPr>
          <w:szCs w:val="18"/>
        </w:rPr>
        <w:t xml:space="preserve">.  In this time another author uses semantic content analysis using Natural Language Processing (NLP) and Deep Neural Networks (DNN) methodologies for detecting non-toxic and toxic words </w:t>
      </w:r>
      <w:r w:rsidRPr="005570A6">
        <w:rPr>
          <w:sz w:val="24"/>
          <w:szCs w:val="24"/>
          <w:vertAlign w:val="superscript"/>
        </w:rPr>
        <w:t>[2]</w:t>
      </w:r>
      <w:r w:rsidRPr="00234DE2">
        <w:rPr>
          <w:szCs w:val="18"/>
        </w:rPr>
        <w:t xml:space="preserve">. Using those methodologies, they found their result 88% and 78% (for non-toxic using NPL and DNN) and 6.5% and 10.9% (for toxic using NPL and DNN) with 200 datasets </w:t>
      </w:r>
      <w:r w:rsidRPr="005570A6">
        <w:rPr>
          <w:sz w:val="24"/>
          <w:szCs w:val="24"/>
          <w:vertAlign w:val="superscript"/>
        </w:rPr>
        <w:t>[2]</w:t>
      </w:r>
      <w:r w:rsidRPr="00234DE2">
        <w:rPr>
          <w:szCs w:val="18"/>
        </w:rPr>
        <w:t xml:space="preserve">. Observing 104 articles a group of author’s works on racism and hate speech around 500 words as a result they find 40.38% results by using qualitative methods and 35.58% results by using quantitative methods in different geographic regions from social media platforms </w:t>
      </w:r>
      <w:r w:rsidRPr="005B1AB5">
        <w:rPr>
          <w:sz w:val="24"/>
          <w:szCs w:val="24"/>
          <w:vertAlign w:val="superscript"/>
        </w:rPr>
        <w:t>[3]</w:t>
      </w:r>
      <w:r w:rsidRPr="00234DE2">
        <w:rPr>
          <w:szCs w:val="18"/>
        </w:rPr>
        <w:t xml:space="preserve">. Another crew works to discover hate speech and international legislation in four countries (Egypt, Kenya, </w:t>
      </w:r>
      <w:r w:rsidRPr="00234DE2">
        <w:rPr>
          <w:szCs w:val="18"/>
        </w:rPr>
        <w:t xml:space="preserve">Serbia, and South Africa) with BERT fine-tuning, </w:t>
      </w:r>
      <w:proofErr w:type="spellStart"/>
      <w:r w:rsidRPr="00234DE2">
        <w:rPr>
          <w:szCs w:val="18"/>
        </w:rPr>
        <w:t>fastText</w:t>
      </w:r>
      <w:proofErr w:type="spellEnd"/>
      <w:r w:rsidRPr="00234DE2">
        <w:rPr>
          <w:szCs w:val="18"/>
        </w:rPr>
        <w:t xml:space="preserve"> embedding, and BERT embedding methodologies. As a </w:t>
      </w:r>
      <w:r w:rsidR="002919A2" w:rsidRPr="00234DE2">
        <w:rPr>
          <w:szCs w:val="18"/>
        </w:rPr>
        <w:t>result,</w:t>
      </w:r>
      <w:r w:rsidRPr="00234DE2">
        <w:rPr>
          <w:szCs w:val="18"/>
        </w:rPr>
        <w:t xml:space="preserve"> they find accuracy nearly 78.0%, 75.7% and 76.2% </w:t>
      </w:r>
      <w:r w:rsidRPr="005B1AB5">
        <w:rPr>
          <w:sz w:val="24"/>
          <w:szCs w:val="24"/>
          <w:vertAlign w:val="superscript"/>
        </w:rPr>
        <w:t>[4]</w:t>
      </w:r>
      <w:r w:rsidRPr="00234DE2">
        <w:rPr>
          <w:szCs w:val="18"/>
        </w:rPr>
        <w:t xml:space="preserve">. After that, we find some other researchers used BOW and SVM methodologies for clearly outperforming results such as 0.3140% and 0.7941%. Where SVM gives, the highest level of accuracy about 0.4201% </w:t>
      </w:r>
      <w:r w:rsidRPr="00B8680D">
        <w:rPr>
          <w:sz w:val="24"/>
          <w:szCs w:val="24"/>
          <w:vertAlign w:val="superscript"/>
        </w:rPr>
        <w:t>[5]</w:t>
      </w:r>
      <w:r w:rsidRPr="00234DE2">
        <w:rPr>
          <w:szCs w:val="18"/>
        </w:rPr>
        <w:t>.  Afterward, another troupe authors are seen to grant interest to find out hate speech from tweeter data with 860 tweets using HASOC (only) and HASOC (</w:t>
      </w:r>
      <w:proofErr w:type="spellStart"/>
      <w:r w:rsidRPr="00234DE2">
        <w:rPr>
          <w:szCs w:val="18"/>
        </w:rPr>
        <w:t>offensEval</w:t>
      </w:r>
      <w:proofErr w:type="spellEnd"/>
      <w:r w:rsidRPr="00234DE2">
        <w:rPr>
          <w:szCs w:val="18"/>
        </w:rPr>
        <w:t>) which gives result 0.7945% and 0.7976% in Macro F1-score. On other hand in Weighted F1-score gives by using HASOC (only) and HASOC (</w:t>
      </w:r>
      <w:proofErr w:type="spellStart"/>
      <w:r w:rsidRPr="00234DE2">
        <w:rPr>
          <w:szCs w:val="18"/>
        </w:rPr>
        <w:t>offensEval</w:t>
      </w:r>
      <w:proofErr w:type="spellEnd"/>
      <w:r w:rsidRPr="00234DE2">
        <w:rPr>
          <w:szCs w:val="18"/>
        </w:rPr>
        <w:t xml:space="preserve">) which gives results of 0.8426 % and 0.8504% </w:t>
      </w:r>
      <w:r w:rsidRPr="009D51E7">
        <w:rPr>
          <w:sz w:val="24"/>
          <w:szCs w:val="24"/>
          <w:vertAlign w:val="superscript"/>
        </w:rPr>
        <w:t>[6]</w:t>
      </w:r>
      <w:r w:rsidRPr="00234DE2">
        <w:rPr>
          <w:szCs w:val="18"/>
        </w:rPr>
        <w:t xml:space="preserve">. From social network sites other group searcher works on Recurrent Neural Network named Long </w:t>
      </w:r>
      <w:r w:rsidR="00082D38" w:rsidRPr="00234DE2">
        <w:rPr>
          <w:szCs w:val="18"/>
        </w:rPr>
        <w:t>Short-Term</w:t>
      </w:r>
      <w:r w:rsidRPr="00234DE2">
        <w:rPr>
          <w:szCs w:val="18"/>
        </w:rPr>
        <w:t xml:space="preserve"> Memory (LSTM) and Support Vector Machine (SVM) where SVM is given strong performance rather than LSTM. In this observation, they find 410 weak hate, 130 strong hate from 540 words data set </w:t>
      </w:r>
      <w:r w:rsidRPr="005D27BA">
        <w:rPr>
          <w:sz w:val="24"/>
          <w:szCs w:val="24"/>
          <w:vertAlign w:val="superscript"/>
        </w:rPr>
        <w:t>[7]</w:t>
      </w:r>
      <w:r w:rsidRPr="00234DE2">
        <w:rPr>
          <w:szCs w:val="18"/>
        </w:rPr>
        <w:t xml:space="preserve">. From Twitter and Wikipedia, a couple of researchers used word-based, </w:t>
      </w:r>
      <w:r w:rsidR="002919A2" w:rsidRPr="00234DE2">
        <w:rPr>
          <w:szCs w:val="18"/>
        </w:rPr>
        <w:t>sub word</w:t>
      </w:r>
      <w:r w:rsidRPr="00234DE2">
        <w:rPr>
          <w:szCs w:val="18"/>
        </w:rPr>
        <w:t xml:space="preserve">-based, joint word &amp; character and embedding methodology for detecting hate speech. As a </w:t>
      </w:r>
      <w:r w:rsidR="002919A2" w:rsidRPr="00234DE2">
        <w:rPr>
          <w:szCs w:val="18"/>
        </w:rPr>
        <w:t>result,</w:t>
      </w:r>
      <w:r w:rsidRPr="00234DE2">
        <w:rPr>
          <w:szCs w:val="18"/>
        </w:rPr>
        <w:t xml:space="preserve"> they find a good result with 83.0%, 71.2%, 64.1% and 71.5% </w:t>
      </w:r>
      <w:r w:rsidRPr="00647D75">
        <w:rPr>
          <w:sz w:val="24"/>
          <w:szCs w:val="24"/>
          <w:vertAlign w:val="superscript"/>
        </w:rPr>
        <w:t>[8]</w:t>
      </w:r>
      <w:r w:rsidRPr="00234DE2">
        <w:rPr>
          <w:szCs w:val="18"/>
        </w:rPr>
        <w:t xml:space="preserve">. On 17 June 2021, a fellowship investigator is used CNN-GRU model, Long Short-Term Memory (LSTM) network, Gradient-Boosted Decision Tree (GBDT) to compare their result from others </w:t>
      </w:r>
      <w:r w:rsidRPr="00647D75">
        <w:rPr>
          <w:sz w:val="24"/>
          <w:szCs w:val="24"/>
          <w:vertAlign w:val="superscript"/>
        </w:rPr>
        <w:t>[9]</w:t>
      </w:r>
      <w:r w:rsidRPr="00234DE2">
        <w:rPr>
          <w:szCs w:val="18"/>
        </w:rPr>
        <w:t xml:space="preserve">. After that a few, researchers are continuing this type of research from serval social networks such as Yahoo (950K), Twitter (160K), news (112K), Wikipedia (115K), Facebook (300K). But they only work on detecting three types of emotion such as threat, identity hates, and insult with 78%, 88%, 43% using CNN, LSTM, and GRU methodology </w:t>
      </w:r>
      <w:r w:rsidRPr="00F10DAB">
        <w:rPr>
          <w:sz w:val="24"/>
          <w:szCs w:val="24"/>
          <w:vertAlign w:val="superscript"/>
        </w:rPr>
        <w:t>[10]</w:t>
      </w:r>
      <w:r w:rsidRPr="00234DE2">
        <w:rPr>
          <w:szCs w:val="18"/>
        </w:rPr>
        <w:t xml:space="preserve">. </w:t>
      </w:r>
    </w:p>
    <w:p w14:paraId="04116553" w14:textId="77777777" w:rsidR="0049624F" w:rsidRDefault="0049624F" w:rsidP="00EC0F0F">
      <w:pPr>
        <w:pStyle w:val="Head1"/>
        <w:spacing w:before="380"/>
        <w:rPr>
          <w:rStyle w:val="Label"/>
          <w14:ligatures w14:val="standard"/>
        </w:rPr>
      </w:pPr>
    </w:p>
    <w:p w14:paraId="1950EC57" w14:textId="4F442377" w:rsidR="00EC0F0F" w:rsidRPr="00586A35" w:rsidRDefault="0022499E" w:rsidP="00EC0F0F">
      <w:pPr>
        <w:pStyle w:val="Head1"/>
        <w:spacing w:before="380"/>
        <w:rPr>
          <w14:ligatures w14:val="standard"/>
        </w:rPr>
      </w:pPr>
      <w:r>
        <w:rPr>
          <w:rStyle w:val="Label"/>
          <w14:ligatures w14:val="standard"/>
        </w:rPr>
        <w:t>3</w:t>
      </w:r>
      <w:r w:rsidR="00EC0F0F" w:rsidRPr="00586A35">
        <w:rPr>
          <w14:ligatures w14:val="standard"/>
        </w:rPr>
        <w:t> </w:t>
      </w:r>
      <w:r w:rsidR="00EC0F0F">
        <w:rPr>
          <w14:ligatures w14:val="standard"/>
        </w:rPr>
        <w:t xml:space="preserve">Methods </w:t>
      </w:r>
    </w:p>
    <w:p w14:paraId="50877F00" w14:textId="77777777" w:rsidR="00EC0F0F" w:rsidRPr="00234DE2" w:rsidRDefault="00EC0F0F" w:rsidP="00234DE2">
      <w:pPr>
        <w:spacing w:line="276" w:lineRule="auto"/>
        <w:rPr>
          <w:szCs w:val="18"/>
        </w:rPr>
      </w:pPr>
    </w:p>
    <w:p w14:paraId="79200215" w14:textId="04B90B55" w:rsidR="00E82FA2" w:rsidRPr="00E82FA2" w:rsidRDefault="00053A4B" w:rsidP="00E82FA2">
      <w:pPr>
        <w:spacing w:line="276" w:lineRule="auto"/>
        <w:rPr>
          <w:szCs w:val="18"/>
        </w:rPr>
      </w:pPr>
      <w:r>
        <w:rPr>
          <w:noProof/>
          <w:szCs w:val="18"/>
        </w:rPr>
        <mc:AlternateContent>
          <mc:Choice Requires="wpi">
            <w:drawing>
              <wp:anchor distT="0" distB="0" distL="114300" distR="114300" simplePos="0" relativeHeight="251671552" behindDoc="0" locked="0" layoutInCell="1" allowOverlap="1" wp14:anchorId="49F47413" wp14:editId="1C25D53D">
                <wp:simplePos x="0" y="0"/>
                <wp:positionH relativeFrom="column">
                  <wp:posOffset>2576804</wp:posOffset>
                </wp:positionH>
                <wp:positionV relativeFrom="paragraph">
                  <wp:posOffset>793164</wp:posOffset>
                </wp:positionV>
                <wp:extent cx="372240" cy="3960"/>
                <wp:effectExtent l="95250" t="152400" r="104140" b="167640"/>
                <wp:wrapNone/>
                <wp:docPr id="100" name="Ink 100"/>
                <wp:cNvGraphicFramePr/>
                <a:graphic xmlns:a="http://schemas.openxmlformats.org/drawingml/2006/main">
                  <a:graphicData uri="http://schemas.microsoft.com/office/word/2010/wordprocessingInk">
                    <w14:contentPart bwMode="auto" r:id="rId66">
                      <w14:nvContentPartPr>
                        <w14:cNvContentPartPr/>
                      </w14:nvContentPartPr>
                      <w14:xfrm>
                        <a:off x="0" y="0"/>
                        <a:ext cx="372240" cy="3960"/>
                      </w14:xfrm>
                    </w14:contentPart>
                  </a:graphicData>
                </a:graphic>
              </wp:anchor>
            </w:drawing>
          </mc:Choice>
          <mc:Fallback>
            <w:pict>
              <v:shape w14:anchorId="6F440277" id="Ink 100" o:spid="_x0000_s1026" type="#_x0000_t75" style="position:absolute;margin-left:198.65pt;margin-top:53.95pt;width:37.8pt;height:17.3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">
                <v:imagedata r:id="rId67" o:title=""/>
              </v:shape>
            </w:pict>
          </mc:Fallback>
        </mc:AlternateContent>
      </w:r>
      <w:r>
        <w:rPr>
          <w:noProof/>
          <w:szCs w:val="18"/>
        </w:rPr>
        <mc:AlternateContent>
          <mc:Choice Requires="wpi">
            <w:drawing>
              <wp:anchor distT="0" distB="0" distL="114300" distR="114300" simplePos="0" relativeHeight="251670528" behindDoc="0" locked="0" layoutInCell="1" allowOverlap="1" wp14:anchorId="2960F5E4" wp14:editId="35496D7D">
                <wp:simplePos x="0" y="0"/>
                <wp:positionH relativeFrom="column">
                  <wp:posOffset>20804</wp:posOffset>
                </wp:positionH>
                <wp:positionV relativeFrom="paragraph">
                  <wp:posOffset>792084</wp:posOffset>
                </wp:positionV>
                <wp:extent cx="2553480" cy="93960"/>
                <wp:effectExtent l="95250" t="133350" r="113665" b="173355"/>
                <wp:wrapNone/>
                <wp:docPr id="99" name="Ink 99"/>
                <wp:cNvGraphicFramePr/>
                <a:graphic xmlns:a="http://schemas.openxmlformats.org/drawingml/2006/main">
                  <a:graphicData uri="http://schemas.microsoft.com/office/word/2010/wordprocessingInk">
                    <w14:contentPart bwMode="auto" r:id="rId68">
                      <w14:nvContentPartPr>
                        <w14:cNvContentPartPr/>
                      </w14:nvContentPartPr>
                      <w14:xfrm>
                        <a:off x="0" y="0"/>
                        <a:ext cx="2553480" cy="93960"/>
                      </w14:xfrm>
                    </w14:contentPart>
                  </a:graphicData>
                </a:graphic>
              </wp:anchor>
            </w:drawing>
          </mc:Choice>
          <mc:Fallback>
            <w:pict>
              <v:shape w14:anchorId="03EE3004" id="Ink 99" o:spid="_x0000_s1026" type="#_x0000_t75" style="position:absolute;margin-left:-2.6pt;margin-top:53.85pt;width:209.55pt;height:24.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">
                <v:imagedata r:id="rId69" o:title=""/>
              </v:shape>
            </w:pict>
          </mc:Fallback>
        </mc:AlternateContent>
      </w:r>
      <w:r>
        <w:rPr>
          <w:noProof/>
          <w:szCs w:val="18"/>
        </w:rPr>
        <mc:AlternateContent>
          <mc:Choice Requires="wpi">
            <w:drawing>
              <wp:anchor distT="0" distB="0" distL="114300" distR="114300" simplePos="0" relativeHeight="251669504" behindDoc="0" locked="0" layoutInCell="1" allowOverlap="1" wp14:anchorId="428795EA" wp14:editId="57114B0A">
                <wp:simplePos x="0" y="0"/>
                <wp:positionH relativeFrom="column">
                  <wp:posOffset>-34996</wp:posOffset>
                </wp:positionH>
                <wp:positionV relativeFrom="paragraph">
                  <wp:posOffset>428844</wp:posOffset>
                </wp:positionV>
                <wp:extent cx="3053160" cy="69120"/>
                <wp:effectExtent l="57150" t="57150" r="71120" b="64770"/>
                <wp:wrapNone/>
                <wp:docPr id="98" name="Ink 98"/>
                <wp:cNvGraphicFramePr/>
                <a:graphic xmlns:a="http://schemas.openxmlformats.org/drawingml/2006/main">
                  <a:graphicData uri="http://schemas.microsoft.com/office/word/2010/wordprocessingInk">
                    <w14:contentPart bwMode="auto" r:id="rId70">
                      <w14:nvContentPartPr>
                        <w14:cNvContentPartPr/>
                      </w14:nvContentPartPr>
                      <w14:xfrm>
                        <a:off x="0" y="0"/>
                        <a:ext cx="3053160" cy="69120"/>
                      </w14:xfrm>
                    </w14:contentPart>
                  </a:graphicData>
                </a:graphic>
              </wp:anchor>
            </w:drawing>
          </mc:Choice>
          <mc:Fallback>
            <w:pict>
              <v:shape w14:anchorId="7294A657" id="Ink 98" o:spid="_x0000_s1026" type="#_x0000_t75" style="position:absolute;margin-left:-4.15pt;margin-top:32.35pt;width:243.2pt;height:8.3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">
                <v:imagedata r:id="rId71" o:title=""/>
              </v:shape>
            </w:pict>
          </mc:Fallback>
        </mc:AlternateContent>
      </w:r>
      <w:r>
        <w:rPr>
          <w:noProof/>
          <w:szCs w:val="18"/>
        </w:rPr>
        <mc:AlternateContent>
          <mc:Choice Requires="wpi">
            <w:drawing>
              <wp:anchor distT="0" distB="0" distL="114300" distR="114300" simplePos="0" relativeHeight="251668480" behindDoc="0" locked="0" layoutInCell="1" allowOverlap="1" wp14:anchorId="2DF23E59" wp14:editId="41260AC6">
                <wp:simplePos x="0" y="0"/>
                <wp:positionH relativeFrom="column">
                  <wp:posOffset>13604</wp:posOffset>
                </wp:positionH>
                <wp:positionV relativeFrom="paragraph">
                  <wp:posOffset>265764</wp:posOffset>
                </wp:positionV>
                <wp:extent cx="3049920" cy="53280"/>
                <wp:effectExtent l="57150" t="57150" r="36195" b="61595"/>
                <wp:wrapNone/>
                <wp:docPr id="97" name="Ink 97"/>
                <wp:cNvGraphicFramePr/>
                <a:graphic xmlns:a="http://schemas.openxmlformats.org/drawingml/2006/main">
                  <a:graphicData uri="http://schemas.microsoft.com/office/word/2010/wordprocessingInk">
                    <w14:contentPart bwMode="auto" r:id="rId72">
                      <w14:nvContentPartPr>
                        <w14:cNvContentPartPr/>
                      </w14:nvContentPartPr>
                      <w14:xfrm>
                        <a:off x="0" y="0"/>
                        <a:ext cx="3049920" cy="53280"/>
                      </w14:xfrm>
                    </w14:contentPart>
                  </a:graphicData>
                </a:graphic>
              </wp:anchor>
            </w:drawing>
          </mc:Choice>
          <mc:Fallback>
            <w:pict>
              <v:shape w14:anchorId="59918C04" id="Ink 97" o:spid="_x0000_s1026" type="#_x0000_t75" style="position:absolute;margin-left:-.35pt;margin-top:19.55pt;width:242.95pt;height:7.0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">
                <v:imagedata r:id="rId73" o:title=""/>
              </v:shape>
            </w:pict>
          </mc:Fallback>
        </mc:AlternateContent>
      </w:r>
      <w:r>
        <w:rPr>
          <w:noProof/>
          <w:szCs w:val="18"/>
        </w:rPr>
        <mc:AlternateContent>
          <mc:Choice Requires="wpi">
            <w:drawing>
              <wp:anchor distT="0" distB="0" distL="114300" distR="114300" simplePos="0" relativeHeight="251667456" behindDoc="0" locked="0" layoutInCell="1" allowOverlap="1" wp14:anchorId="570F394A" wp14:editId="1DAC19A7">
                <wp:simplePos x="0" y="0"/>
                <wp:positionH relativeFrom="column">
                  <wp:posOffset>10364</wp:posOffset>
                </wp:positionH>
                <wp:positionV relativeFrom="paragraph">
                  <wp:posOffset>100524</wp:posOffset>
                </wp:positionV>
                <wp:extent cx="3030120" cy="69840"/>
                <wp:effectExtent l="57150" t="57150" r="0" b="64135"/>
                <wp:wrapNone/>
                <wp:docPr id="96" name="Ink 96"/>
                <wp:cNvGraphicFramePr/>
                <a:graphic xmlns:a="http://schemas.openxmlformats.org/drawingml/2006/main">
                  <a:graphicData uri="http://schemas.microsoft.com/office/word/2010/wordprocessingInk">
                    <w14:contentPart bwMode="auto" r:id="rId74">
                      <w14:nvContentPartPr>
                        <w14:cNvContentPartPr/>
                      </w14:nvContentPartPr>
                      <w14:xfrm>
                        <a:off x="0" y="0"/>
                        <a:ext cx="3030120" cy="69840"/>
                      </w14:xfrm>
                    </w14:contentPart>
                  </a:graphicData>
                </a:graphic>
              </wp:anchor>
            </w:drawing>
          </mc:Choice>
          <mc:Fallback>
            <w:pict>
              <v:shape w14:anchorId="16F49856" id="Ink 96" o:spid="_x0000_s1026" type="#_x0000_t75" style="position:absolute;margin-left:-.6pt;margin-top:6.5pt;width:241.45pt;height:8.3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">
                <v:imagedata r:id="rId75" o:title=""/>
              </v:shape>
            </w:pict>
          </mc:Fallback>
        </mc:AlternateContent>
      </w:r>
      <w:r w:rsidR="00E82FA2">
        <w:rPr>
          <w:szCs w:val="18"/>
        </w:rPr>
        <w:t>S</w:t>
      </w:r>
      <w:r w:rsidR="00E82FA2" w:rsidRPr="00E82FA2">
        <w:rPr>
          <w:szCs w:val="18"/>
        </w:rPr>
        <w:t>ome advanced models are selected for detecting the Hate-Speech from text or comments and divides those comments or text into four Hate emotion categories (</w:t>
      </w:r>
      <w:r w:rsidR="002919A2" w:rsidRPr="00E82FA2">
        <w:rPr>
          <w:szCs w:val="18"/>
        </w:rPr>
        <w:t>e.g.,</w:t>
      </w:r>
      <w:r w:rsidR="00E82FA2" w:rsidRPr="00E82FA2">
        <w:rPr>
          <w:szCs w:val="18"/>
        </w:rPr>
        <w:t xml:space="preserve"> stupidity, pathetic, greedy, and retarded). To detect the Hate-Speech from text or comments, so many steps have </w:t>
      </w:r>
      <w:r w:rsidR="002919A2" w:rsidRPr="00E82FA2">
        <w:rPr>
          <w:szCs w:val="18"/>
        </w:rPr>
        <w:t>too</w:t>
      </w:r>
      <w:r w:rsidR="00E82FA2" w:rsidRPr="00E82FA2">
        <w:rPr>
          <w:szCs w:val="18"/>
        </w:rPr>
        <w:t xml:space="preserve"> across. The whole process is shortly shown in figure: 1. each of the steps is discussed with details in the approximate sections.</w:t>
      </w:r>
    </w:p>
    <w:p w14:paraId="5BFCCCB9" w14:textId="77777777" w:rsidR="00E82FA2" w:rsidRDefault="00E82FA2" w:rsidP="001F652E">
      <w:pPr>
        <w:pStyle w:val="Para"/>
      </w:pPr>
    </w:p>
    <w:p w14:paraId="0C46C108" w14:textId="0A8D5D0A" w:rsidR="00E82FA2" w:rsidRPr="00EC02E3" w:rsidRDefault="00053A4B" w:rsidP="001F652E">
      <w:pPr>
        <w:pStyle w:val="Para"/>
        <w:rPr>
          <w14:ligatures w14:val="standard"/>
        </w:rPr>
      </w:pPr>
      <w:r>
        <w:rPr>
          <w:noProof/>
          <w:shd w:val="clear" w:color="auto" w:fill="auto"/>
          <w:lang w:eastAsia="en-US"/>
        </w:rPr>
        <w:lastRenderedPageBreak/>
        <mc:AlternateContent>
          <mc:Choice Requires="wpi">
            <w:drawing>
              <wp:anchor distT="0" distB="0" distL="114300" distR="114300" simplePos="0" relativeHeight="251704320" behindDoc="0" locked="0" layoutInCell="1" allowOverlap="1" wp14:anchorId="6C36FC2E" wp14:editId="3F0EA6F8">
                <wp:simplePos x="0" y="0"/>
                <wp:positionH relativeFrom="column">
                  <wp:posOffset>785924</wp:posOffset>
                </wp:positionH>
                <wp:positionV relativeFrom="paragraph">
                  <wp:posOffset>850011</wp:posOffset>
                </wp:positionV>
                <wp:extent cx="2045160" cy="1755360"/>
                <wp:effectExtent l="57150" t="57150" r="50800" b="73660"/>
                <wp:wrapNone/>
                <wp:docPr id="137" name="Ink 137"/>
                <wp:cNvGraphicFramePr/>
                <a:graphic xmlns:a="http://schemas.openxmlformats.org/drawingml/2006/main">
                  <a:graphicData uri="http://schemas.microsoft.com/office/word/2010/wordprocessingInk">
                    <w14:contentPart bwMode="auto" r:id="rId76">
                      <w14:nvContentPartPr>
                        <w14:cNvContentPartPr/>
                      </w14:nvContentPartPr>
                      <w14:xfrm>
                        <a:off x="0" y="0"/>
                        <a:ext cx="2045160" cy="1755360"/>
                      </w14:xfrm>
                    </w14:contentPart>
                  </a:graphicData>
                </a:graphic>
              </wp:anchor>
            </w:drawing>
          </mc:Choice>
          <mc:Fallback>
            <w:pict>
              <v:shape w14:anchorId="2B0A2DF9" id="Ink 137" o:spid="_x0000_s1026" type="#_x0000_t75" style="position:absolute;margin-left:60.5pt;margin-top:65.55pt;width:163.9pt;height:141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">
                <v:imagedata r:id="rId77" o:title=""/>
              </v:shape>
            </w:pict>
          </mc:Fallback>
        </mc:AlternateContent>
      </w:r>
      <w:r w:rsidR="00E82FA2">
        <w:rPr>
          <w:noProof/>
          <w:lang w:eastAsia="en-US"/>
        </w:rPr>
        <w:drawing>
          <wp:inline distT="0" distB="0" distL="0" distR="0" wp14:anchorId="1B3A0BB2" wp14:editId="1CDF7A58">
            <wp:extent cx="3048000" cy="2280408"/>
            <wp:effectExtent l="19050" t="19050" r="19050" b="24765"/>
            <wp:docPr id="121" name="Picture 121" descr="Whole Process"/>
            <wp:cNvGraphicFramePr/>
            <a:graphic xmlns:a="http://schemas.openxmlformats.org/drawingml/2006/main">
              <a:graphicData uri="http://schemas.openxmlformats.org/drawingml/2006/picture">
                <pic:pic xmlns:pic="http://schemas.openxmlformats.org/drawingml/2006/picture">
                  <pic:nvPicPr>
                    <pic:cNvPr id="121" name="Picture 121" descr="Whole Process"/>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048000" cy="2280408"/>
                    </a:xfrm>
                    <a:prstGeom prst="rect">
                      <a:avLst/>
                    </a:prstGeom>
                    <a:noFill/>
                    <a:ln>
                      <a:solidFill>
                        <a:schemeClr val="tx1"/>
                      </a:solidFill>
                    </a:ln>
                  </pic:spPr>
                </pic:pic>
              </a:graphicData>
            </a:graphic>
          </wp:inline>
        </w:drawing>
      </w:r>
    </w:p>
    <w:p w14:paraId="116811FF" w14:textId="77777777" w:rsidR="00E82FA2" w:rsidRPr="00E82FA2" w:rsidRDefault="00C330CF" w:rsidP="00E82FA2">
      <w:pPr>
        <w:jc w:val="center"/>
        <w:rPr>
          <w:szCs w:val="18"/>
        </w:rPr>
      </w:pPr>
      <w:r>
        <w:rPr>
          <w:b/>
          <w:szCs w:val="18"/>
        </w:rPr>
        <w:t>Fig. 1</w:t>
      </w:r>
      <w:r w:rsidR="00E82FA2" w:rsidRPr="00E82FA2">
        <w:rPr>
          <w:szCs w:val="18"/>
        </w:rPr>
        <w:t xml:space="preserve"> System Overview</w:t>
      </w:r>
    </w:p>
    <w:p w14:paraId="60871F0E" w14:textId="77777777" w:rsidR="00E82FA2" w:rsidRDefault="00E82FA2" w:rsidP="001F652E">
      <w:pPr>
        <w:pStyle w:val="Para"/>
      </w:pPr>
    </w:p>
    <w:p w14:paraId="3ABF3780" w14:textId="77777777" w:rsidR="00EC02E3" w:rsidRPr="00EC02E3" w:rsidRDefault="001351C1" w:rsidP="00EC02E3">
      <w:pPr>
        <w:spacing w:line="276" w:lineRule="auto"/>
        <w:rPr>
          <w:szCs w:val="18"/>
        </w:rPr>
      </w:pPr>
      <w:r w:rsidRPr="001351C1">
        <w:t>Therefore, the system can be separated into two phases: training and testing to understand the whole process spontaneously and clearly. For this reason, at first, the entire dataset was first sorted into training and test data</w:t>
      </w:r>
      <w:r>
        <w:t>.</w:t>
      </w:r>
      <w:r w:rsidR="00EC02E3">
        <w:t xml:space="preserve"> </w:t>
      </w:r>
      <w:r w:rsidR="00EC02E3" w:rsidRPr="00EC02E3">
        <w:rPr>
          <w:szCs w:val="18"/>
        </w:rPr>
        <w:t>Then before feeding the training set to the classifier, it is gone through so many pre-processing phases, and then several feature selections approaches are performed. After that, the test data run through the same process and predicting possible hate speech with emotion labels for each document. So, the system's efficiency is then evaluated and can compare with the predefined emotion labels to the predicted ones.</w:t>
      </w:r>
    </w:p>
    <w:p w14:paraId="54C0F40D" w14:textId="77777777" w:rsidR="001351C1" w:rsidRDefault="001351C1" w:rsidP="001F652E">
      <w:pPr>
        <w:pStyle w:val="Para"/>
      </w:pPr>
    </w:p>
    <w:p w14:paraId="095F8CAA" w14:textId="10017C1F" w:rsidR="00EC02E3" w:rsidRPr="00EC02E3" w:rsidRDefault="00053A4B" w:rsidP="001F652E">
      <w:pPr>
        <w:pStyle w:val="Para"/>
      </w:pPr>
      <w:r>
        <w:rPr>
          <w:noProof/>
          <w:shd w:val="clear" w:color="auto" w:fill="auto"/>
          <w:lang w:eastAsia="en-US"/>
        </w:rPr>
        <mc:AlternateContent>
          <mc:Choice Requires="wpi">
            <w:drawing>
              <wp:anchor distT="0" distB="0" distL="114300" distR="114300" simplePos="0" relativeHeight="251706368" behindDoc="0" locked="0" layoutInCell="1" allowOverlap="1" wp14:anchorId="2403627E" wp14:editId="4BE85AEE">
                <wp:simplePos x="0" y="0"/>
                <wp:positionH relativeFrom="column">
                  <wp:posOffset>1163564</wp:posOffset>
                </wp:positionH>
                <wp:positionV relativeFrom="paragraph">
                  <wp:posOffset>329965</wp:posOffset>
                </wp:positionV>
                <wp:extent cx="1006200" cy="937080"/>
                <wp:effectExtent l="57150" t="57150" r="60960" b="73025"/>
                <wp:wrapNone/>
                <wp:docPr id="139" name="Ink 139"/>
                <wp:cNvGraphicFramePr/>
                <a:graphic xmlns:a="http://schemas.openxmlformats.org/drawingml/2006/main">
                  <a:graphicData uri="http://schemas.microsoft.com/office/word/2010/wordprocessingInk">
                    <w14:contentPart bwMode="auto" r:id="rId79">
                      <w14:nvContentPartPr>
                        <w14:cNvContentPartPr/>
                      </w14:nvContentPartPr>
                      <w14:xfrm>
                        <a:off x="0" y="0"/>
                        <a:ext cx="1006200" cy="937080"/>
                      </w14:xfrm>
                    </w14:contentPart>
                  </a:graphicData>
                </a:graphic>
              </wp:anchor>
            </w:drawing>
          </mc:Choice>
          <mc:Fallback>
            <w:pict>
              <v:shape w14:anchorId="2744EEBD" id="Ink 139" o:spid="_x0000_s1026" type="#_x0000_t75" style="position:absolute;margin-left:90.2pt;margin-top:24.6pt;width:82.1pt;height:76.6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">
                <v:imagedata r:id="rId80" o:title=""/>
              </v:shape>
            </w:pict>
          </mc:Fallback>
        </mc:AlternateContent>
      </w:r>
      <w:r w:rsidR="00EC02E3">
        <w:rPr>
          <w:noProof/>
          <w:lang w:eastAsia="en-US"/>
        </w:rPr>
        <w:drawing>
          <wp:inline distT="0" distB="0" distL="0" distR="0" wp14:anchorId="446541CF" wp14:editId="75995F81">
            <wp:extent cx="3047422" cy="3013710"/>
            <wp:effectExtent l="19050" t="19050" r="19685" b="15240"/>
            <wp:docPr id="120" name="Picture 120" descr="Training Phase"/>
            <wp:cNvGraphicFramePr/>
            <a:graphic xmlns:a="http://schemas.openxmlformats.org/drawingml/2006/main">
              <a:graphicData uri="http://schemas.openxmlformats.org/drawingml/2006/picture">
                <pic:pic xmlns:pic="http://schemas.openxmlformats.org/drawingml/2006/picture">
                  <pic:nvPicPr>
                    <pic:cNvPr id="120" name="Picture 120" descr="Training Phase"/>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048684" cy="3014958"/>
                    </a:xfrm>
                    <a:prstGeom prst="rect">
                      <a:avLst/>
                    </a:prstGeom>
                    <a:noFill/>
                    <a:ln>
                      <a:solidFill>
                        <a:schemeClr val="tx1"/>
                      </a:solidFill>
                    </a:ln>
                  </pic:spPr>
                </pic:pic>
              </a:graphicData>
            </a:graphic>
          </wp:inline>
        </w:drawing>
      </w:r>
    </w:p>
    <w:p w14:paraId="31A4057D" w14:textId="77777777" w:rsidR="00EC02E3" w:rsidRPr="00EC02E3" w:rsidRDefault="00C330CF" w:rsidP="00EC02E3">
      <w:pPr>
        <w:jc w:val="center"/>
        <w:rPr>
          <w:szCs w:val="18"/>
        </w:rPr>
      </w:pPr>
      <w:r>
        <w:rPr>
          <w:b/>
          <w:szCs w:val="18"/>
        </w:rPr>
        <w:t>Fig. 2</w:t>
      </w:r>
      <w:r w:rsidR="00EC02E3" w:rsidRPr="00EC02E3">
        <w:rPr>
          <w:szCs w:val="18"/>
        </w:rPr>
        <w:t xml:space="preserve"> Architecture of Training Phase</w:t>
      </w:r>
    </w:p>
    <w:p w14:paraId="7C735AEF" w14:textId="77777777" w:rsidR="00EC02E3" w:rsidRDefault="00EC02E3" w:rsidP="00EC02E3">
      <w:pPr>
        <w:jc w:val="center"/>
        <w:rPr>
          <w:sz w:val="24"/>
          <w:szCs w:val="24"/>
        </w:rPr>
      </w:pPr>
    </w:p>
    <w:p w14:paraId="70746A73" w14:textId="77777777" w:rsidR="00EC02E3" w:rsidRPr="001351C1" w:rsidRDefault="00EC02E3" w:rsidP="001F652E">
      <w:pPr>
        <w:pStyle w:val="Para"/>
        <w:rPr>
          <w14:ligatures w14:val="standard"/>
        </w:rPr>
      </w:pPr>
      <w:r>
        <w:rPr>
          <w:noProof/>
          <w:lang w:eastAsia="en-US"/>
        </w:rPr>
        <w:drawing>
          <wp:inline distT="0" distB="0" distL="0" distR="0" wp14:anchorId="6F30ED57" wp14:editId="430E086F">
            <wp:extent cx="3048000" cy="2297266"/>
            <wp:effectExtent l="19050" t="19050" r="19050" b="27305"/>
            <wp:docPr id="119" name="Picture 119" descr="Testing Phase"/>
            <wp:cNvGraphicFramePr/>
            <a:graphic xmlns:a="http://schemas.openxmlformats.org/drawingml/2006/main">
              <a:graphicData uri="http://schemas.openxmlformats.org/drawingml/2006/picture">
                <pic:pic xmlns:pic="http://schemas.openxmlformats.org/drawingml/2006/picture">
                  <pic:nvPicPr>
                    <pic:cNvPr id="119" name="Picture 119" descr="Testing Phase"/>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048000" cy="2297266"/>
                    </a:xfrm>
                    <a:prstGeom prst="rect">
                      <a:avLst/>
                    </a:prstGeom>
                    <a:noFill/>
                    <a:ln>
                      <a:solidFill>
                        <a:schemeClr val="tx1"/>
                      </a:solidFill>
                    </a:ln>
                  </pic:spPr>
                </pic:pic>
              </a:graphicData>
            </a:graphic>
          </wp:inline>
        </w:drawing>
      </w:r>
    </w:p>
    <w:p w14:paraId="3D249FB6" w14:textId="77777777" w:rsidR="00EC02E3" w:rsidRPr="00EC02E3" w:rsidRDefault="00C330CF" w:rsidP="00EC02E3">
      <w:pPr>
        <w:jc w:val="center"/>
        <w:rPr>
          <w:szCs w:val="18"/>
        </w:rPr>
      </w:pPr>
      <w:r>
        <w:rPr>
          <w:b/>
          <w:szCs w:val="18"/>
        </w:rPr>
        <w:t>Fig. 3</w:t>
      </w:r>
      <w:r w:rsidR="00EC02E3" w:rsidRPr="00EC02E3">
        <w:rPr>
          <w:szCs w:val="18"/>
        </w:rPr>
        <w:t xml:space="preserve"> Architecture of Testing Phase</w:t>
      </w:r>
    </w:p>
    <w:p w14:paraId="410FCC2E" w14:textId="77777777" w:rsidR="00C23A49" w:rsidRDefault="00C23A49" w:rsidP="00C23A49">
      <w:pPr>
        <w:spacing w:line="360" w:lineRule="auto"/>
        <w:rPr>
          <w:sz w:val="24"/>
          <w:szCs w:val="24"/>
        </w:rPr>
      </w:pPr>
    </w:p>
    <w:p w14:paraId="1618C9FE" w14:textId="77777777" w:rsidR="00C23A49" w:rsidRPr="00C23A49" w:rsidRDefault="00C23A49" w:rsidP="00C23A49">
      <w:pPr>
        <w:spacing w:line="360" w:lineRule="auto"/>
        <w:rPr>
          <w:szCs w:val="18"/>
        </w:rPr>
      </w:pPr>
      <w:r>
        <w:rPr>
          <w:szCs w:val="18"/>
        </w:rPr>
        <w:t>T</w:t>
      </w:r>
      <w:r w:rsidRPr="00C23A49">
        <w:rPr>
          <w:szCs w:val="18"/>
        </w:rPr>
        <w:t>he proposed method can be divided into four sequential phases:</w:t>
      </w:r>
    </w:p>
    <w:p w14:paraId="5009E17A" w14:textId="77777777" w:rsidR="008A71FA" w:rsidRDefault="008A71FA" w:rsidP="001F652E">
      <w:pPr>
        <w:pStyle w:val="Para"/>
      </w:pPr>
    </w:p>
    <w:p w14:paraId="261BD4BF" w14:textId="77777777" w:rsidR="008A71FA" w:rsidRPr="00534BD4" w:rsidRDefault="006D36E7" w:rsidP="001F652E">
      <w:pPr>
        <w:pStyle w:val="Para"/>
      </w:pPr>
      <w:r w:rsidRPr="001F652E">
        <w:rPr>
          <w:b/>
        </w:rPr>
        <w:t>3.1</w:t>
      </w:r>
      <w:r w:rsidRPr="00534BD4">
        <w:t xml:space="preserve"> </w:t>
      </w:r>
      <w:r w:rsidR="00B24AF1" w:rsidRPr="001F652E">
        <w:rPr>
          <w:b/>
        </w:rPr>
        <w:t>Dataset</w:t>
      </w:r>
      <w:r w:rsidR="00B24AF1" w:rsidRPr="00534BD4">
        <w:t xml:space="preserve"> </w:t>
      </w:r>
      <w:r w:rsidR="00B24AF1" w:rsidRPr="001F652E">
        <w:rPr>
          <w:b/>
        </w:rPr>
        <w:t>Preparation</w:t>
      </w:r>
    </w:p>
    <w:p w14:paraId="14BD6B8C" w14:textId="77777777" w:rsidR="006D36E7" w:rsidRDefault="006D36E7" w:rsidP="001F652E">
      <w:pPr>
        <w:pStyle w:val="Para"/>
      </w:pPr>
      <w:r>
        <w:t xml:space="preserve">   </w:t>
      </w:r>
    </w:p>
    <w:p w14:paraId="41D38A43" w14:textId="12D6D24A" w:rsidR="006D36E7" w:rsidRPr="001F652E" w:rsidRDefault="00053A4B" w:rsidP="001F652E">
      <w:pPr>
        <w:pStyle w:val="Para"/>
      </w:pPr>
      <w:r>
        <w:rPr>
          <w:noProof/>
          <w:shd w:val="clear" w:color="auto" w:fill="auto"/>
        </w:rPr>
        <mc:AlternateContent>
          <mc:Choice Requires="wpi">
            <w:drawing>
              <wp:anchor distT="0" distB="0" distL="114300" distR="114300" simplePos="0" relativeHeight="251705344" behindDoc="0" locked="0" layoutInCell="1" allowOverlap="1" wp14:anchorId="564E0FF0" wp14:editId="52B24F09">
                <wp:simplePos x="0" y="0"/>
                <wp:positionH relativeFrom="column">
                  <wp:posOffset>1139324</wp:posOffset>
                </wp:positionH>
                <wp:positionV relativeFrom="paragraph">
                  <wp:posOffset>-76290</wp:posOffset>
                </wp:positionV>
                <wp:extent cx="1351440" cy="1513440"/>
                <wp:effectExtent l="57150" t="57150" r="58420" b="67945"/>
                <wp:wrapNone/>
                <wp:docPr id="138" name="Ink 138"/>
                <wp:cNvGraphicFramePr/>
                <a:graphic xmlns:a="http://schemas.openxmlformats.org/drawingml/2006/main">
                  <a:graphicData uri="http://schemas.microsoft.com/office/word/2010/wordprocessingInk">
                    <w14:contentPart bwMode="auto" r:id="rId83">
                      <w14:nvContentPartPr>
                        <w14:cNvContentPartPr/>
                      </w14:nvContentPartPr>
                      <w14:xfrm>
                        <a:off x="0" y="0"/>
                        <a:ext cx="1351440" cy="1513440"/>
                      </w14:xfrm>
                    </w14:contentPart>
                  </a:graphicData>
                </a:graphic>
              </wp:anchor>
            </w:drawing>
          </mc:Choice>
          <mc:Fallback>
            <w:pict>
              <v:shape w14:anchorId="59820098" id="Ink 138" o:spid="_x0000_s1026" type="#_x0000_t75" style="position:absolute;margin-left:88.3pt;margin-top:-7.4pt;width:109.2pt;height:121.9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">
                <v:imagedata r:id="rId84" o:title=""/>
              </v:shape>
            </w:pict>
          </mc:Fallback>
        </mc:AlternateContent>
      </w:r>
      <w:r w:rsidR="00F36677" w:rsidRPr="001F652E">
        <w:t xml:space="preserve">For progressing this work a suitable dataset </w:t>
      </w:r>
      <w:proofErr w:type="gramStart"/>
      <w:r w:rsidR="00F36677" w:rsidRPr="001F652E">
        <w:t>have to</w:t>
      </w:r>
      <w:proofErr w:type="gramEnd"/>
      <w:r w:rsidR="00F36677" w:rsidRPr="001F652E">
        <w:t xml:space="preserve"> find and use by labeling that was not used by previous researchers who were not accrued desire of output. Therefore, this potion is divided into two parts named Data Collection and Data Filtering. In the data collection, the part around 26554 sentences or lines is collected by converting speech to text from Twitter and other social media. Then, into the data filtering part there 20485 train datasets and 6455 test datasets are found. So, the class distribution of the used dataset is given below,</w:t>
      </w:r>
    </w:p>
    <w:p w14:paraId="6B6C1337" w14:textId="77777777" w:rsidR="00273736" w:rsidRDefault="00273736" w:rsidP="001F652E">
      <w:pPr>
        <w:pStyle w:val="Para"/>
      </w:pPr>
    </w:p>
    <w:tbl>
      <w:tblPr>
        <w:tblStyle w:val="PlainTable11"/>
        <w:tblW w:w="0" w:type="auto"/>
        <w:tblInd w:w="0" w:type="dxa"/>
        <w:tblLook w:val="04A0" w:firstRow="1" w:lastRow="0" w:firstColumn="1" w:lastColumn="0" w:noHBand="0" w:noVBand="1"/>
      </w:tblPr>
      <w:tblGrid>
        <w:gridCol w:w="1606"/>
        <w:gridCol w:w="1592"/>
        <w:gridCol w:w="1592"/>
      </w:tblGrid>
      <w:tr w:rsidR="00273736" w14:paraId="78143E74" w14:textId="77777777" w:rsidTr="00E13E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2C2A0DE2" w14:textId="77777777" w:rsidR="00273736" w:rsidRDefault="00273736" w:rsidP="001F652E">
            <w:pPr>
              <w:pStyle w:val="Para"/>
            </w:pPr>
            <w:r w:rsidRPr="006D12FC">
              <w:t>Label</w:t>
            </w:r>
          </w:p>
        </w:tc>
        <w:tc>
          <w:tcPr>
            <w:tcW w:w="1672" w:type="dxa"/>
          </w:tcPr>
          <w:p w14:paraId="646355F7" w14:textId="77777777" w:rsidR="00273736" w:rsidRDefault="00273736" w:rsidP="001F652E">
            <w:pPr>
              <w:pStyle w:val="Para"/>
              <w:cnfStyle w:val="100000000000" w:firstRow="1" w:lastRow="0" w:firstColumn="0" w:lastColumn="0" w:oddVBand="0" w:evenVBand="0" w:oddHBand="0" w:evenHBand="0" w:firstRowFirstColumn="0" w:firstRowLastColumn="0" w:lastRowFirstColumn="0" w:lastRowLastColumn="0"/>
            </w:pPr>
            <w:r w:rsidRPr="006D12FC">
              <w:t>Train</w:t>
            </w:r>
            <w:r>
              <w:t xml:space="preserve"> </w:t>
            </w:r>
            <w:r w:rsidRPr="006D12FC">
              <w:t>Dataset</w:t>
            </w:r>
          </w:p>
        </w:tc>
        <w:tc>
          <w:tcPr>
            <w:tcW w:w="1672" w:type="dxa"/>
          </w:tcPr>
          <w:p w14:paraId="51E5CDC7" w14:textId="77777777" w:rsidR="00273736" w:rsidRDefault="00273736" w:rsidP="001F652E">
            <w:pPr>
              <w:pStyle w:val="Para"/>
              <w:cnfStyle w:val="100000000000" w:firstRow="1" w:lastRow="0" w:firstColumn="0" w:lastColumn="0" w:oddVBand="0" w:evenVBand="0" w:oddHBand="0" w:evenHBand="0" w:firstRowFirstColumn="0" w:firstRowLastColumn="0" w:lastRowFirstColumn="0" w:lastRowLastColumn="0"/>
            </w:pPr>
            <w:r w:rsidRPr="006D12FC">
              <w:t>Test</w:t>
            </w:r>
            <w:r>
              <w:t xml:space="preserve"> </w:t>
            </w:r>
            <w:r w:rsidRPr="006D12FC">
              <w:t>Dataset</w:t>
            </w:r>
          </w:p>
        </w:tc>
      </w:tr>
      <w:tr w:rsidR="00273736" w14:paraId="6953A853" w14:textId="77777777" w:rsidTr="00E13E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3BACEF50" w14:textId="77777777" w:rsidR="00273736" w:rsidRDefault="00273736" w:rsidP="001F652E">
            <w:pPr>
              <w:pStyle w:val="Para"/>
            </w:pPr>
            <w:r w:rsidRPr="006D12FC">
              <w:t>Stupidity</w:t>
            </w:r>
          </w:p>
        </w:tc>
        <w:tc>
          <w:tcPr>
            <w:tcW w:w="1672" w:type="dxa"/>
          </w:tcPr>
          <w:p w14:paraId="74659D9C" w14:textId="77777777" w:rsidR="00273736" w:rsidRDefault="006D12FC" w:rsidP="001F652E">
            <w:pPr>
              <w:pStyle w:val="Para"/>
              <w:cnfStyle w:val="000000100000" w:firstRow="0" w:lastRow="0" w:firstColumn="0" w:lastColumn="0" w:oddVBand="0" w:evenVBand="0" w:oddHBand="1" w:evenHBand="0" w:firstRowFirstColumn="0" w:firstRowLastColumn="0" w:lastRowFirstColumn="0" w:lastRowLastColumn="0"/>
            </w:pPr>
            <w:r w:rsidRPr="00886BBC">
              <w:t>10033</w:t>
            </w:r>
          </w:p>
        </w:tc>
        <w:tc>
          <w:tcPr>
            <w:tcW w:w="1672" w:type="dxa"/>
          </w:tcPr>
          <w:p w14:paraId="795C69CC" w14:textId="77777777" w:rsidR="00273736" w:rsidRDefault="006D12FC" w:rsidP="001F652E">
            <w:pPr>
              <w:pStyle w:val="Para"/>
              <w:cnfStyle w:val="000000100000" w:firstRow="0" w:lastRow="0" w:firstColumn="0" w:lastColumn="0" w:oddVBand="0" w:evenVBand="0" w:oddHBand="1" w:evenHBand="0" w:firstRowFirstColumn="0" w:firstRowLastColumn="0" w:lastRowFirstColumn="0" w:lastRowLastColumn="0"/>
            </w:pPr>
            <w:r w:rsidRPr="00886BBC">
              <w:t>3202</w:t>
            </w:r>
          </w:p>
        </w:tc>
      </w:tr>
      <w:tr w:rsidR="00273736" w14:paraId="3412356A" w14:textId="77777777" w:rsidTr="00E13EA5">
        <w:tc>
          <w:tcPr>
            <w:cnfStyle w:val="001000000000" w:firstRow="0" w:lastRow="0" w:firstColumn="1" w:lastColumn="0" w:oddVBand="0" w:evenVBand="0" w:oddHBand="0" w:evenHBand="0" w:firstRowFirstColumn="0" w:firstRowLastColumn="0" w:lastRowFirstColumn="0" w:lastRowLastColumn="0"/>
            <w:tcW w:w="1672" w:type="dxa"/>
          </w:tcPr>
          <w:p w14:paraId="496D63AD" w14:textId="77777777" w:rsidR="00273736" w:rsidRDefault="00273736" w:rsidP="001F652E">
            <w:pPr>
              <w:pStyle w:val="Para"/>
            </w:pPr>
            <w:r w:rsidRPr="006D12FC">
              <w:t>Pathetic</w:t>
            </w:r>
          </w:p>
        </w:tc>
        <w:tc>
          <w:tcPr>
            <w:tcW w:w="1672" w:type="dxa"/>
          </w:tcPr>
          <w:p w14:paraId="0495B06E" w14:textId="77777777" w:rsidR="00273736" w:rsidRPr="00886BBC" w:rsidRDefault="006D12FC" w:rsidP="001F652E">
            <w:pPr>
              <w:pStyle w:val="Para"/>
              <w:cnfStyle w:val="000000000000" w:firstRow="0" w:lastRow="0" w:firstColumn="0" w:lastColumn="0" w:oddVBand="0" w:evenVBand="0" w:oddHBand="0" w:evenHBand="0" w:firstRowFirstColumn="0" w:firstRowLastColumn="0" w:lastRowFirstColumn="0" w:lastRowLastColumn="0"/>
            </w:pPr>
            <w:r w:rsidRPr="00886BBC">
              <w:t>3825</w:t>
            </w:r>
          </w:p>
        </w:tc>
        <w:tc>
          <w:tcPr>
            <w:tcW w:w="1672" w:type="dxa"/>
          </w:tcPr>
          <w:p w14:paraId="7D9E117F" w14:textId="77777777" w:rsidR="00273736" w:rsidRPr="00886BBC" w:rsidRDefault="006D12FC" w:rsidP="001F652E">
            <w:pPr>
              <w:pStyle w:val="Para"/>
              <w:cnfStyle w:val="000000000000" w:firstRow="0" w:lastRow="0" w:firstColumn="0" w:lastColumn="0" w:oddVBand="0" w:evenVBand="0" w:oddHBand="0" w:evenHBand="0" w:firstRowFirstColumn="0" w:firstRowLastColumn="0" w:lastRowFirstColumn="0" w:lastRowLastColumn="0"/>
            </w:pPr>
            <w:r w:rsidRPr="00886BBC">
              <w:t>1210</w:t>
            </w:r>
          </w:p>
        </w:tc>
      </w:tr>
      <w:tr w:rsidR="00273736" w14:paraId="7BA8B317" w14:textId="77777777" w:rsidTr="00E13E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3997FC26" w14:textId="77777777" w:rsidR="00273736" w:rsidRDefault="006D12FC" w:rsidP="001F652E">
            <w:pPr>
              <w:pStyle w:val="Para"/>
            </w:pPr>
            <w:r w:rsidRPr="006D12FC">
              <w:t>Greedy</w:t>
            </w:r>
          </w:p>
        </w:tc>
        <w:tc>
          <w:tcPr>
            <w:tcW w:w="1672" w:type="dxa"/>
          </w:tcPr>
          <w:p w14:paraId="16B11313" w14:textId="77777777" w:rsidR="00273736" w:rsidRPr="00886BBC" w:rsidRDefault="006D12FC" w:rsidP="001F652E">
            <w:pPr>
              <w:pStyle w:val="Para"/>
              <w:cnfStyle w:val="000000100000" w:firstRow="0" w:lastRow="0" w:firstColumn="0" w:lastColumn="0" w:oddVBand="0" w:evenVBand="0" w:oddHBand="1" w:evenHBand="0" w:firstRowFirstColumn="0" w:firstRowLastColumn="0" w:lastRowFirstColumn="0" w:lastRowLastColumn="0"/>
            </w:pPr>
            <w:r w:rsidRPr="00886BBC">
              <w:t>5412</w:t>
            </w:r>
          </w:p>
        </w:tc>
        <w:tc>
          <w:tcPr>
            <w:tcW w:w="1672" w:type="dxa"/>
          </w:tcPr>
          <w:p w14:paraId="22358E81" w14:textId="77777777" w:rsidR="00273736" w:rsidRPr="00886BBC" w:rsidRDefault="006D12FC" w:rsidP="001F652E">
            <w:pPr>
              <w:pStyle w:val="Para"/>
              <w:cnfStyle w:val="000000100000" w:firstRow="0" w:lastRow="0" w:firstColumn="0" w:lastColumn="0" w:oddVBand="0" w:evenVBand="0" w:oddHBand="1" w:evenHBand="0" w:firstRowFirstColumn="0" w:firstRowLastColumn="0" w:lastRowFirstColumn="0" w:lastRowLastColumn="0"/>
            </w:pPr>
            <w:r w:rsidRPr="00886BBC">
              <w:t>1238</w:t>
            </w:r>
          </w:p>
        </w:tc>
      </w:tr>
      <w:tr w:rsidR="00273736" w14:paraId="256207D4" w14:textId="77777777" w:rsidTr="00E13EA5">
        <w:tc>
          <w:tcPr>
            <w:cnfStyle w:val="001000000000" w:firstRow="0" w:lastRow="0" w:firstColumn="1" w:lastColumn="0" w:oddVBand="0" w:evenVBand="0" w:oddHBand="0" w:evenHBand="0" w:firstRowFirstColumn="0" w:firstRowLastColumn="0" w:lastRowFirstColumn="0" w:lastRowLastColumn="0"/>
            <w:tcW w:w="1672" w:type="dxa"/>
          </w:tcPr>
          <w:p w14:paraId="11EB7D75" w14:textId="77777777" w:rsidR="00273736" w:rsidRDefault="006D12FC" w:rsidP="001F652E">
            <w:pPr>
              <w:pStyle w:val="Para"/>
            </w:pPr>
            <w:r w:rsidRPr="006D12FC">
              <w:t>Retarded</w:t>
            </w:r>
          </w:p>
        </w:tc>
        <w:tc>
          <w:tcPr>
            <w:tcW w:w="1672" w:type="dxa"/>
          </w:tcPr>
          <w:p w14:paraId="1238ADF9" w14:textId="77777777" w:rsidR="00273736" w:rsidRPr="00886BBC" w:rsidRDefault="006D12FC" w:rsidP="001F652E">
            <w:pPr>
              <w:pStyle w:val="Para"/>
              <w:cnfStyle w:val="000000000000" w:firstRow="0" w:lastRow="0" w:firstColumn="0" w:lastColumn="0" w:oddVBand="0" w:evenVBand="0" w:oddHBand="0" w:evenHBand="0" w:firstRowFirstColumn="0" w:firstRowLastColumn="0" w:lastRowFirstColumn="0" w:lastRowLastColumn="0"/>
            </w:pPr>
            <w:r w:rsidRPr="00886BBC">
              <w:t>1215</w:t>
            </w:r>
          </w:p>
        </w:tc>
        <w:tc>
          <w:tcPr>
            <w:tcW w:w="1672" w:type="dxa"/>
          </w:tcPr>
          <w:p w14:paraId="2376F357" w14:textId="77777777" w:rsidR="00273736" w:rsidRPr="00886BBC" w:rsidRDefault="006D12FC" w:rsidP="001F652E">
            <w:pPr>
              <w:pStyle w:val="Para"/>
              <w:cnfStyle w:val="000000000000" w:firstRow="0" w:lastRow="0" w:firstColumn="0" w:lastColumn="0" w:oddVBand="0" w:evenVBand="0" w:oddHBand="0" w:evenHBand="0" w:firstRowFirstColumn="0" w:firstRowLastColumn="0" w:lastRowFirstColumn="0" w:lastRowLastColumn="0"/>
            </w:pPr>
            <w:r w:rsidRPr="00886BBC">
              <w:t>805</w:t>
            </w:r>
          </w:p>
        </w:tc>
      </w:tr>
      <w:tr w:rsidR="00273736" w14:paraId="6588274A" w14:textId="77777777" w:rsidTr="00E13E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3CD324D6" w14:textId="77777777" w:rsidR="00273736" w:rsidRDefault="006D12FC" w:rsidP="001F652E">
            <w:pPr>
              <w:pStyle w:val="Para"/>
            </w:pPr>
            <w:r w:rsidRPr="006D12FC">
              <w:t>Total</w:t>
            </w:r>
          </w:p>
        </w:tc>
        <w:tc>
          <w:tcPr>
            <w:tcW w:w="1672" w:type="dxa"/>
          </w:tcPr>
          <w:p w14:paraId="0B38F0E6" w14:textId="77777777" w:rsidR="00273736" w:rsidRPr="00886BBC" w:rsidRDefault="006D12FC" w:rsidP="001F652E">
            <w:pPr>
              <w:pStyle w:val="Para"/>
              <w:cnfStyle w:val="000000100000" w:firstRow="0" w:lastRow="0" w:firstColumn="0" w:lastColumn="0" w:oddVBand="0" w:evenVBand="0" w:oddHBand="1" w:evenHBand="0" w:firstRowFirstColumn="0" w:firstRowLastColumn="0" w:lastRowFirstColumn="0" w:lastRowLastColumn="0"/>
            </w:pPr>
            <w:r w:rsidRPr="00886BBC">
              <w:t>20485</w:t>
            </w:r>
          </w:p>
        </w:tc>
        <w:tc>
          <w:tcPr>
            <w:tcW w:w="1672" w:type="dxa"/>
          </w:tcPr>
          <w:p w14:paraId="227E6227" w14:textId="77777777" w:rsidR="00273736" w:rsidRPr="00886BBC" w:rsidRDefault="006D12FC" w:rsidP="001F652E">
            <w:pPr>
              <w:pStyle w:val="Para"/>
              <w:cnfStyle w:val="000000100000" w:firstRow="0" w:lastRow="0" w:firstColumn="0" w:lastColumn="0" w:oddVBand="0" w:evenVBand="0" w:oddHBand="1" w:evenHBand="0" w:firstRowFirstColumn="0" w:firstRowLastColumn="0" w:lastRowFirstColumn="0" w:lastRowLastColumn="0"/>
            </w:pPr>
            <w:r w:rsidRPr="00886BBC">
              <w:t>6455</w:t>
            </w:r>
          </w:p>
        </w:tc>
      </w:tr>
    </w:tbl>
    <w:p w14:paraId="335839C5" w14:textId="77777777" w:rsidR="00F36677" w:rsidRDefault="00087E51" w:rsidP="00450F29">
      <w:pPr>
        <w:ind w:left="450"/>
        <w:jc w:val="center"/>
        <w:rPr>
          <w:szCs w:val="18"/>
        </w:rPr>
      </w:pPr>
      <w:r>
        <w:rPr>
          <w:szCs w:val="18"/>
        </w:rPr>
        <w:t>Table 1</w:t>
      </w:r>
      <w:r w:rsidRPr="00087E51">
        <w:rPr>
          <w:szCs w:val="18"/>
        </w:rPr>
        <w:t>: Class distribution in the Dataset</w:t>
      </w:r>
    </w:p>
    <w:p w14:paraId="5AAD0605" w14:textId="77777777" w:rsidR="00450F29" w:rsidRPr="00450F29" w:rsidRDefault="00450F29" w:rsidP="00450F29">
      <w:pPr>
        <w:ind w:left="450"/>
        <w:jc w:val="center"/>
        <w:rPr>
          <w:szCs w:val="18"/>
        </w:rPr>
      </w:pPr>
    </w:p>
    <w:p w14:paraId="3ACCC449" w14:textId="77777777" w:rsidR="006D36E7" w:rsidRPr="001F652E" w:rsidRDefault="006D36E7" w:rsidP="001F652E">
      <w:pPr>
        <w:pStyle w:val="Para"/>
      </w:pPr>
      <w:r w:rsidRPr="001F652E">
        <w:rPr>
          <w:b/>
        </w:rPr>
        <w:t>3.2</w:t>
      </w:r>
      <w:r w:rsidRPr="001F652E">
        <w:t xml:space="preserve"> </w:t>
      </w:r>
      <w:r w:rsidRPr="001F652E">
        <w:rPr>
          <w:b/>
        </w:rPr>
        <w:t>Pre</w:t>
      </w:r>
      <w:r w:rsidRPr="001F652E">
        <w:t>-</w:t>
      </w:r>
      <w:r w:rsidRPr="001F652E">
        <w:rPr>
          <w:b/>
        </w:rPr>
        <w:t>processing</w:t>
      </w:r>
    </w:p>
    <w:p w14:paraId="5C92EF85" w14:textId="77777777" w:rsidR="003C2982" w:rsidRPr="001F652E" w:rsidRDefault="003C2982" w:rsidP="001F652E">
      <w:pPr>
        <w:pStyle w:val="Para"/>
      </w:pPr>
    </w:p>
    <w:p w14:paraId="0BFBBAB4" w14:textId="77777777" w:rsidR="003C2982" w:rsidRPr="001F652E" w:rsidRDefault="003C2982" w:rsidP="001F652E">
      <w:pPr>
        <w:pStyle w:val="Para"/>
      </w:pPr>
      <w:r w:rsidRPr="001F652E">
        <w:t>Pre-processing or Data pre-processing is a process that is prepared the raw data and make it suitable for Machine Learning models.</w:t>
      </w:r>
      <w:r w:rsidR="00E13EA5" w:rsidRPr="001F652E">
        <w:t xml:space="preserve"> So, in this</w:t>
      </w:r>
      <w:r w:rsidR="000B0485" w:rsidRPr="001F652E">
        <w:t xml:space="preserve"> paper, seven different approaches </w:t>
      </w:r>
      <w:r w:rsidR="00753104" w:rsidRPr="001F652E">
        <w:t>are</w:t>
      </w:r>
      <w:r w:rsidR="000B0485" w:rsidRPr="001F652E">
        <w:t xml:space="preserve"> used for this process that</w:t>
      </w:r>
      <w:r w:rsidR="00E13EA5" w:rsidRPr="001F652E">
        <w:t xml:space="preserve"> </w:t>
      </w:r>
      <w:r w:rsidR="000B0485" w:rsidRPr="001F652E">
        <w:t xml:space="preserve">prepared suitable </w:t>
      </w:r>
      <w:r w:rsidR="00E13EA5" w:rsidRPr="001F652E">
        <w:t xml:space="preserve">raw data </w:t>
      </w:r>
      <w:r w:rsidR="000B0485" w:rsidRPr="001F652E">
        <w:t xml:space="preserve">such as </w:t>
      </w:r>
      <w:proofErr w:type="gramStart"/>
      <w:r w:rsidR="000B0485" w:rsidRPr="001F652E">
        <w:t>lower case</w:t>
      </w:r>
      <w:proofErr w:type="gramEnd"/>
      <w:r w:rsidR="000B0485" w:rsidRPr="001F652E">
        <w:t xml:space="preserve"> converter, bad symbol remover, emoticon remover, stop-word remover, punctuations remover, tokenization, and stemming for using Machine Learning model.</w:t>
      </w:r>
    </w:p>
    <w:p w14:paraId="533648C2" w14:textId="77777777" w:rsidR="005326BC" w:rsidRDefault="005326BC" w:rsidP="001F652E">
      <w:pPr>
        <w:pStyle w:val="Para"/>
      </w:pPr>
    </w:p>
    <w:p w14:paraId="56226E45" w14:textId="77777777" w:rsidR="005F481D" w:rsidRDefault="005F481D" w:rsidP="001F652E">
      <w:pPr>
        <w:pStyle w:val="Para"/>
      </w:pPr>
    </w:p>
    <w:p w14:paraId="033695BB" w14:textId="77777777" w:rsidR="005F481D" w:rsidRPr="001F652E" w:rsidRDefault="005F481D" w:rsidP="001F652E">
      <w:pPr>
        <w:pStyle w:val="Para"/>
      </w:pPr>
    </w:p>
    <w:p w14:paraId="64920B3F" w14:textId="77777777" w:rsidR="006D36E7" w:rsidRPr="001F652E" w:rsidRDefault="006D36E7" w:rsidP="001F652E">
      <w:pPr>
        <w:pStyle w:val="Para"/>
      </w:pPr>
      <w:r w:rsidRPr="001F652E">
        <w:rPr>
          <w:b/>
        </w:rPr>
        <w:lastRenderedPageBreak/>
        <w:t>3.3</w:t>
      </w:r>
      <w:r w:rsidRPr="001F652E">
        <w:t xml:space="preserve"> </w:t>
      </w:r>
      <w:r w:rsidRPr="001F652E">
        <w:rPr>
          <w:b/>
        </w:rPr>
        <w:t>Feature</w:t>
      </w:r>
      <w:r w:rsidRPr="001F652E">
        <w:t xml:space="preserve"> </w:t>
      </w:r>
      <w:r w:rsidRPr="001F652E">
        <w:rPr>
          <w:b/>
        </w:rPr>
        <w:t>Selection</w:t>
      </w:r>
      <w:r w:rsidRPr="001F652E">
        <w:t xml:space="preserve"> </w:t>
      </w:r>
      <w:r w:rsidRPr="001F652E">
        <w:rPr>
          <w:b/>
        </w:rPr>
        <w:t>and</w:t>
      </w:r>
      <w:r w:rsidRPr="001F652E">
        <w:t xml:space="preserve"> </w:t>
      </w:r>
      <w:r w:rsidRPr="001F652E">
        <w:rPr>
          <w:b/>
        </w:rPr>
        <w:t>Extraction</w:t>
      </w:r>
    </w:p>
    <w:p w14:paraId="51C668BF" w14:textId="77777777" w:rsidR="00753104" w:rsidRPr="001F652E" w:rsidRDefault="00753104" w:rsidP="001F652E">
      <w:pPr>
        <w:pStyle w:val="Para"/>
      </w:pPr>
    </w:p>
    <w:p w14:paraId="43AD40B4" w14:textId="605389AA" w:rsidR="006604DF" w:rsidRPr="001F652E" w:rsidRDefault="006604DF" w:rsidP="001F652E">
      <w:pPr>
        <w:pStyle w:val="Para"/>
      </w:pPr>
      <w:r w:rsidRPr="001F652E">
        <w:t xml:space="preserve">After the Pre-processing, Text pre-processing, or Data pre-processing Feature Selection and Extraction step </w:t>
      </w:r>
      <w:r w:rsidR="009C14B1" w:rsidRPr="001F652E">
        <w:t xml:space="preserve">to </w:t>
      </w:r>
      <w:r w:rsidRPr="001F652E">
        <w:t xml:space="preserve">come </w:t>
      </w:r>
      <w:r w:rsidR="009C14B1" w:rsidRPr="001F652E">
        <w:t xml:space="preserve">in </w:t>
      </w:r>
      <w:r w:rsidRPr="001F652E">
        <w:t xml:space="preserve">some way </w:t>
      </w:r>
      <w:r w:rsidR="009C14B1" w:rsidRPr="001F652E">
        <w:t>t</w:t>
      </w:r>
      <w:r w:rsidRPr="001F652E">
        <w:t>h</w:t>
      </w:r>
      <w:r w:rsidR="009C14B1" w:rsidRPr="001F652E">
        <w:t>at</w:t>
      </w:r>
      <w:r w:rsidRPr="001F652E">
        <w:t xml:space="preserve"> affects the whole result of this paper or research. Here</w:t>
      </w:r>
      <w:r w:rsidR="009A507C" w:rsidRPr="001F652E">
        <w:t>,</w:t>
      </w:r>
      <w:r w:rsidRPr="001F652E">
        <w:t xml:space="preserve"> four different Feature Selection and Extraction</w:t>
      </w:r>
      <w:r w:rsidR="009A507C" w:rsidRPr="001F652E">
        <w:t xml:space="preserve"> are used </w:t>
      </w:r>
      <w:r w:rsidR="000C5843" w:rsidRPr="001F652E">
        <w:t>named Part</w:t>
      </w:r>
      <w:r w:rsidR="009A507C" w:rsidRPr="001F652E">
        <w:t>-of-</w:t>
      </w:r>
      <w:r w:rsidR="000C5843" w:rsidRPr="001F652E">
        <w:t>speech (</w:t>
      </w:r>
      <w:r w:rsidR="009A507C" w:rsidRPr="001F652E">
        <w:t xml:space="preserve">POS) tagging, </w:t>
      </w:r>
      <w:proofErr w:type="spellStart"/>
      <w:r w:rsidR="009A507C" w:rsidRPr="001F652E">
        <w:t>uni</w:t>
      </w:r>
      <w:proofErr w:type="spellEnd"/>
      <w:r w:rsidR="009A507C" w:rsidRPr="001F652E">
        <w:t>/bi/</w:t>
      </w:r>
      <w:proofErr w:type="gramStart"/>
      <w:r w:rsidR="009A507C" w:rsidRPr="001F652E">
        <w:t>tri-gram</w:t>
      </w:r>
      <w:proofErr w:type="gramEnd"/>
      <w:r w:rsidR="009A507C" w:rsidRPr="001F652E">
        <w:t xml:space="preserve">, term frequency-inverse document </w:t>
      </w:r>
      <w:r w:rsidR="000C5843" w:rsidRPr="001F652E">
        <w:t>frequency (</w:t>
      </w:r>
      <w:r w:rsidR="009A507C" w:rsidRPr="001F652E">
        <w:t xml:space="preserve">TF-IDF), and word2vec. </w:t>
      </w:r>
    </w:p>
    <w:p w14:paraId="689800A5" w14:textId="77777777" w:rsidR="006604DF" w:rsidRPr="001F652E" w:rsidRDefault="006604DF" w:rsidP="001F652E">
      <w:pPr>
        <w:pStyle w:val="Para"/>
      </w:pPr>
    </w:p>
    <w:p w14:paraId="2A5DB02E" w14:textId="77777777" w:rsidR="006D36E7" w:rsidRPr="001F652E" w:rsidRDefault="006D36E7" w:rsidP="001F652E">
      <w:pPr>
        <w:pStyle w:val="Para"/>
      </w:pPr>
      <w:r w:rsidRPr="001F652E">
        <w:rPr>
          <w:b/>
        </w:rPr>
        <w:t>3.4</w:t>
      </w:r>
      <w:r w:rsidRPr="001F652E">
        <w:t xml:space="preserve"> </w:t>
      </w:r>
      <w:r w:rsidRPr="001F652E">
        <w:rPr>
          <w:b/>
        </w:rPr>
        <w:t>Classifier</w:t>
      </w:r>
      <w:r w:rsidRPr="001F652E">
        <w:t>/</w:t>
      </w:r>
      <w:r w:rsidRPr="001F652E">
        <w:rPr>
          <w:b/>
        </w:rPr>
        <w:t>Model</w:t>
      </w:r>
    </w:p>
    <w:p w14:paraId="673CA050" w14:textId="77777777" w:rsidR="006D36E7" w:rsidRPr="001F652E" w:rsidRDefault="006D36E7" w:rsidP="001F652E">
      <w:pPr>
        <w:pStyle w:val="Para"/>
      </w:pPr>
    </w:p>
    <w:p w14:paraId="1BDF0178" w14:textId="306A913C" w:rsidR="00A81EBC" w:rsidRPr="001F652E" w:rsidRDefault="00A81EBC" w:rsidP="001F652E">
      <w:pPr>
        <w:pStyle w:val="Para"/>
      </w:pPr>
      <w:r w:rsidRPr="001F652E">
        <w:t>To get a wonderful outcome for this research five different and suitable advanced from previous used classifier or model is used properly. The five different classifiers or mode</w:t>
      </w:r>
      <w:r w:rsidR="001C122B" w:rsidRPr="001F652E">
        <w:t>ls</w:t>
      </w:r>
      <w:r w:rsidRPr="001F652E">
        <w:t xml:space="preserve"> are Linear Support Vector Machine (Linear SVM), Long-Short Term Memory (LSTM), Bidirectional Long </w:t>
      </w:r>
      <w:r w:rsidR="000C5843" w:rsidRPr="001F652E">
        <w:t>Short-Term</w:t>
      </w:r>
      <w:r w:rsidRPr="001F652E">
        <w:t xml:space="preserve"> Memory (Bi-LSTM), Decision Tree, and Logistic Regression. All approaches are the best and well know approaches in the Machine Learning domain. </w:t>
      </w:r>
    </w:p>
    <w:p w14:paraId="55481B5B" w14:textId="77777777" w:rsidR="00A81EBC" w:rsidRPr="00586A35" w:rsidRDefault="00753BD5" w:rsidP="00A81EBC">
      <w:pPr>
        <w:pStyle w:val="Head1"/>
        <w:spacing w:before="380"/>
        <w:rPr>
          <w14:ligatures w14:val="standard"/>
        </w:rPr>
      </w:pPr>
      <w:r>
        <w:rPr>
          <w:rStyle w:val="Label"/>
          <w14:ligatures w14:val="standard"/>
        </w:rPr>
        <w:t>4</w:t>
      </w:r>
      <w:r w:rsidR="00A81EBC" w:rsidRPr="00586A35">
        <w:rPr>
          <w14:ligatures w14:val="standard"/>
        </w:rPr>
        <w:t> </w:t>
      </w:r>
      <w:r>
        <w:rPr>
          <w14:ligatures w14:val="standard"/>
        </w:rPr>
        <w:t>Results</w:t>
      </w:r>
      <w:r w:rsidR="00A81EBC">
        <w:rPr>
          <w14:ligatures w14:val="standard"/>
        </w:rPr>
        <w:t xml:space="preserve"> </w:t>
      </w:r>
    </w:p>
    <w:p w14:paraId="4A4E45D4" w14:textId="77777777" w:rsidR="00A81EBC" w:rsidRDefault="00A81EBC" w:rsidP="001F652E">
      <w:pPr>
        <w:pStyle w:val="Para"/>
      </w:pPr>
    </w:p>
    <w:p w14:paraId="320D1DAC" w14:textId="4DBC332F" w:rsidR="00053A4B" w:rsidRPr="007A4A7D" w:rsidRDefault="007A4A7D">
      <w:pPr>
        <w:spacing w:line="276" w:lineRule="auto"/>
        <w:rPr>
          <w:szCs w:val="18"/>
        </w:rPr>
      </w:pPr>
      <w:r w:rsidRPr="007A4A7D">
        <w:rPr>
          <w:szCs w:val="18"/>
        </w:rPr>
        <w:t>Afterw</w:t>
      </w:r>
      <w:r>
        <w:rPr>
          <w:szCs w:val="18"/>
        </w:rPr>
        <w:t xml:space="preserve">ard gone through the Method part, result </w:t>
      </w:r>
      <w:r w:rsidRPr="007A4A7D">
        <w:rPr>
          <w:szCs w:val="18"/>
        </w:rPr>
        <w:t xml:space="preserve">part comes </w:t>
      </w:r>
      <w:r w:rsidR="000C5843" w:rsidRPr="007A4A7D">
        <w:rPr>
          <w:szCs w:val="18"/>
        </w:rPr>
        <w:t>and</w:t>
      </w:r>
      <w:r w:rsidRPr="007A4A7D">
        <w:rPr>
          <w:szCs w:val="18"/>
        </w:rPr>
        <w:t xml:space="preserve"> plays a noticeable part to detect or </w:t>
      </w:r>
      <w:r w:rsidR="001C122B">
        <w:rPr>
          <w:szCs w:val="18"/>
        </w:rPr>
        <w:t xml:space="preserve">this </w:t>
      </w:r>
      <w:r w:rsidRPr="007A4A7D">
        <w:rPr>
          <w:szCs w:val="18"/>
        </w:rPr>
        <w:t xml:space="preserve">work because for this part the research can find its desired destination easily. So, after applying Linear Support Vector Machine (SVM), Long-Short Term Memory (LSTM), Bidirectional Long-Short Term Memory (Bi-LSTM), Decision Tree, and Logistic Regression into the implementing part, a good and noticeable number of accuracy or results come that are comparable. In the implementing part, both train and test datasets are also </w:t>
      </w:r>
    </w:p>
    <w:p w14:paraId="4804658B" w14:textId="77777777" w:rsidR="00053A4B" w:rsidRPr="007A4A7D" w:rsidRDefault="007A4A7D">
      <w:pPr>
        <w:spacing w:line="276" w:lineRule="auto"/>
        <w:rPr>
          <w:szCs w:val="18"/>
        </w:rPr>
      </w:pPr>
      <w:r w:rsidRPr="007A4A7D">
        <w:rPr>
          <w:szCs w:val="18"/>
        </w:rPr>
        <w:t xml:space="preserve">used. Furthermore, precision, recall, </w:t>
      </w:r>
    </w:p>
    <w:p w14:paraId="37D9B2B4" w14:textId="6A230422" w:rsidR="007A4A7D" w:rsidRPr="007A4A7D" w:rsidRDefault="007A4A7D" w:rsidP="007A4A7D">
      <w:pPr>
        <w:spacing w:line="276" w:lineRule="auto"/>
        <w:rPr>
          <w:szCs w:val="18"/>
        </w:rPr>
      </w:pPr>
      <w:r w:rsidRPr="007A4A7D">
        <w:rPr>
          <w:szCs w:val="18"/>
        </w:rPr>
        <w:t xml:space="preserve">and F-1 score for each of the hate emotion classes or square as well as the total acquiring that are average accuracy is measured with </w:t>
      </w:r>
      <w:r w:rsidR="00FF4AD5">
        <w:rPr>
          <w:szCs w:val="18"/>
        </w:rPr>
        <w:t xml:space="preserve">its efficacy are given into this </w:t>
      </w:r>
      <w:r w:rsidRPr="007A4A7D">
        <w:rPr>
          <w:szCs w:val="18"/>
        </w:rPr>
        <w:t xml:space="preserve">proposed paper in its method section. Here, the detected hate emotions categories are such as stupidity, pathetic, greedy, and retarded. It </w:t>
      </w:r>
      <w:r w:rsidR="000C5843" w:rsidRPr="007A4A7D">
        <w:rPr>
          <w:szCs w:val="18"/>
        </w:rPr>
        <w:t>must say</w:t>
      </w:r>
      <w:r w:rsidRPr="007A4A7D">
        <w:rPr>
          <w:szCs w:val="18"/>
        </w:rPr>
        <w:t xml:space="preserve"> that this paper can consider those four types of hate emotions categories, all the list with their prediction and accuracy will be shown that how to find and computable outcome according to each or a sentence.</w:t>
      </w:r>
    </w:p>
    <w:p w14:paraId="35A97151" w14:textId="77777777" w:rsidR="007A4A7D" w:rsidRDefault="007A4A7D" w:rsidP="001F652E">
      <w:pPr>
        <w:pStyle w:val="Para"/>
      </w:pPr>
    </w:p>
    <w:tbl>
      <w:tblPr>
        <w:tblStyle w:val="TableGrid"/>
        <w:tblW w:w="0" w:type="auto"/>
        <w:tblLook w:val="04A0" w:firstRow="1" w:lastRow="0" w:firstColumn="1" w:lastColumn="0" w:noHBand="0" w:noVBand="1"/>
      </w:tblPr>
      <w:tblGrid>
        <w:gridCol w:w="2391"/>
        <w:gridCol w:w="2399"/>
      </w:tblGrid>
      <w:tr w:rsidR="0046412F" w14:paraId="3B8DF583" w14:textId="77777777" w:rsidTr="0046412F">
        <w:tc>
          <w:tcPr>
            <w:tcW w:w="2508" w:type="dxa"/>
          </w:tcPr>
          <w:p w14:paraId="406D06AB" w14:textId="3D658139" w:rsidR="0046412F" w:rsidRDefault="00053A4B" w:rsidP="001F652E">
            <w:pPr>
              <w:pStyle w:val="Para"/>
            </w:pPr>
            <w:r>
              <w:rPr>
                <w:noProof/>
                <w:shd w:val="clear" w:color="auto" w:fill="auto"/>
              </w:rPr>
              <mc:AlternateContent>
                <mc:Choice Requires="wpi">
                  <w:drawing>
                    <wp:anchor distT="0" distB="0" distL="114300" distR="114300" simplePos="0" relativeHeight="251709440" behindDoc="0" locked="0" layoutInCell="1" allowOverlap="1" wp14:anchorId="7A1B3C00" wp14:editId="74F5FBB0">
                      <wp:simplePos x="0" y="0"/>
                      <wp:positionH relativeFrom="column">
                        <wp:posOffset>949609</wp:posOffset>
                      </wp:positionH>
                      <wp:positionV relativeFrom="paragraph">
                        <wp:posOffset>-668459</wp:posOffset>
                      </wp:positionV>
                      <wp:extent cx="1532160" cy="1416960"/>
                      <wp:effectExtent l="57150" t="57150" r="68580" b="69215"/>
                      <wp:wrapNone/>
                      <wp:docPr id="142" name="Ink 142"/>
                      <wp:cNvGraphicFramePr/>
                      <a:graphic xmlns:a="http://schemas.openxmlformats.org/drawingml/2006/main">
                        <a:graphicData uri="http://schemas.microsoft.com/office/word/2010/wordprocessingInk">
                          <w14:contentPart bwMode="auto" r:id="rId85">
                            <w14:nvContentPartPr>
                              <w14:cNvContentPartPr/>
                            </w14:nvContentPartPr>
                            <w14:xfrm>
                              <a:off x="0" y="0"/>
                              <a:ext cx="1532160" cy="1416960"/>
                            </w14:xfrm>
                          </w14:contentPart>
                        </a:graphicData>
                      </a:graphic>
                    </wp:anchor>
                  </w:drawing>
                </mc:Choice>
                <mc:Fallback>
                  <w:pict>
                    <v:shape w14:anchorId="1529C9C8" id="Ink 142" o:spid="_x0000_s1026" type="#_x0000_t75" style="position:absolute;margin-left:73.35pt;margin-top:-54.05pt;width:123.5pt;height:114.4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">
                      <v:imagedata r:id="rId86" o:title=""/>
                    </v:shape>
                  </w:pict>
                </mc:Fallback>
              </mc:AlternateContent>
            </w:r>
            <w:r w:rsidR="0046412F">
              <w:t>Hate Emotions</w:t>
            </w:r>
          </w:p>
        </w:tc>
        <w:tc>
          <w:tcPr>
            <w:tcW w:w="2508" w:type="dxa"/>
          </w:tcPr>
          <w:p w14:paraId="31A5AA95" w14:textId="77777777" w:rsidR="0046412F" w:rsidRDefault="0046412F" w:rsidP="001F652E">
            <w:pPr>
              <w:pStyle w:val="Para"/>
            </w:pPr>
            <w:r>
              <w:t>Probability</w:t>
            </w:r>
          </w:p>
        </w:tc>
      </w:tr>
      <w:tr w:rsidR="0046412F" w14:paraId="40E3DA73" w14:textId="77777777" w:rsidTr="0046412F">
        <w:tc>
          <w:tcPr>
            <w:tcW w:w="2508" w:type="dxa"/>
          </w:tcPr>
          <w:p w14:paraId="50108532" w14:textId="77777777" w:rsidR="0046412F" w:rsidRPr="001F652E" w:rsidRDefault="0046412F" w:rsidP="001F652E">
            <w:pPr>
              <w:pStyle w:val="Para"/>
            </w:pPr>
            <w:r w:rsidRPr="001F652E">
              <w:t>Stupidity</w:t>
            </w:r>
          </w:p>
        </w:tc>
        <w:tc>
          <w:tcPr>
            <w:tcW w:w="2508" w:type="dxa"/>
          </w:tcPr>
          <w:p w14:paraId="24D2AA81" w14:textId="77777777" w:rsidR="0046412F" w:rsidRPr="001F652E" w:rsidRDefault="0046412F" w:rsidP="001F652E">
            <w:pPr>
              <w:pStyle w:val="Para"/>
            </w:pPr>
            <w:r w:rsidRPr="001F652E">
              <w:t>0.4898</w:t>
            </w:r>
          </w:p>
        </w:tc>
      </w:tr>
      <w:tr w:rsidR="0046412F" w14:paraId="2F8082E6" w14:textId="77777777" w:rsidTr="0046412F">
        <w:tc>
          <w:tcPr>
            <w:tcW w:w="2508" w:type="dxa"/>
          </w:tcPr>
          <w:p w14:paraId="0040417A" w14:textId="77777777" w:rsidR="0046412F" w:rsidRPr="001F652E" w:rsidRDefault="0046412F" w:rsidP="001F652E">
            <w:pPr>
              <w:pStyle w:val="Para"/>
            </w:pPr>
            <w:r w:rsidRPr="001F652E">
              <w:t>Pathetic</w:t>
            </w:r>
          </w:p>
        </w:tc>
        <w:tc>
          <w:tcPr>
            <w:tcW w:w="2508" w:type="dxa"/>
          </w:tcPr>
          <w:p w14:paraId="3C1C94AD" w14:textId="77777777" w:rsidR="0046412F" w:rsidRPr="001F652E" w:rsidRDefault="0046412F" w:rsidP="001F652E">
            <w:pPr>
              <w:pStyle w:val="Para"/>
            </w:pPr>
            <w:r w:rsidRPr="001F652E">
              <w:t>0.1867</w:t>
            </w:r>
          </w:p>
        </w:tc>
      </w:tr>
      <w:tr w:rsidR="0046412F" w14:paraId="1CE84709" w14:textId="77777777" w:rsidTr="0046412F">
        <w:tc>
          <w:tcPr>
            <w:tcW w:w="2508" w:type="dxa"/>
          </w:tcPr>
          <w:p w14:paraId="702A6F71" w14:textId="77777777" w:rsidR="0046412F" w:rsidRPr="001F652E" w:rsidRDefault="0046412F" w:rsidP="001F652E">
            <w:pPr>
              <w:pStyle w:val="Para"/>
            </w:pPr>
            <w:r w:rsidRPr="001F652E">
              <w:t>Greedy</w:t>
            </w:r>
          </w:p>
        </w:tc>
        <w:tc>
          <w:tcPr>
            <w:tcW w:w="2508" w:type="dxa"/>
          </w:tcPr>
          <w:p w14:paraId="2702439B" w14:textId="77777777" w:rsidR="0046412F" w:rsidRPr="001F652E" w:rsidRDefault="0046412F" w:rsidP="001F652E">
            <w:pPr>
              <w:pStyle w:val="Para"/>
            </w:pPr>
            <w:r w:rsidRPr="001F652E">
              <w:t>0.2642</w:t>
            </w:r>
          </w:p>
        </w:tc>
      </w:tr>
      <w:tr w:rsidR="0046412F" w14:paraId="5D10019C" w14:textId="77777777" w:rsidTr="0046412F">
        <w:tc>
          <w:tcPr>
            <w:tcW w:w="2508" w:type="dxa"/>
          </w:tcPr>
          <w:p w14:paraId="15F9E0D1" w14:textId="77777777" w:rsidR="0046412F" w:rsidRPr="001F652E" w:rsidRDefault="0046412F" w:rsidP="001F652E">
            <w:pPr>
              <w:pStyle w:val="Para"/>
            </w:pPr>
            <w:r w:rsidRPr="001F652E">
              <w:t>Retarded</w:t>
            </w:r>
          </w:p>
        </w:tc>
        <w:tc>
          <w:tcPr>
            <w:tcW w:w="2508" w:type="dxa"/>
          </w:tcPr>
          <w:p w14:paraId="2E325C69" w14:textId="77777777" w:rsidR="0046412F" w:rsidRPr="001F652E" w:rsidRDefault="0046412F" w:rsidP="001F652E">
            <w:pPr>
              <w:pStyle w:val="Para"/>
            </w:pPr>
            <w:r w:rsidRPr="001F652E">
              <w:t>0.0593</w:t>
            </w:r>
          </w:p>
        </w:tc>
      </w:tr>
    </w:tbl>
    <w:p w14:paraId="4A1A92DD" w14:textId="77777777" w:rsidR="0046412F" w:rsidRPr="0046412F" w:rsidRDefault="0046412F" w:rsidP="0046412F">
      <w:pPr>
        <w:keepNext/>
        <w:keepLines/>
        <w:spacing w:before="240" w:after="120"/>
        <w:jc w:val="center"/>
        <w:rPr>
          <w:szCs w:val="18"/>
        </w:rPr>
      </w:pPr>
      <w:r>
        <w:rPr>
          <w:b/>
          <w:szCs w:val="18"/>
        </w:rPr>
        <w:t>Table 2</w:t>
      </w:r>
      <w:r w:rsidRPr="0046412F">
        <w:rPr>
          <w:b/>
          <w:szCs w:val="18"/>
        </w:rPr>
        <w:t>:</w:t>
      </w:r>
      <w:r w:rsidRPr="0046412F">
        <w:rPr>
          <w:szCs w:val="18"/>
        </w:rPr>
        <w:t xml:space="preserve"> Detailed evaluation using</w:t>
      </w:r>
      <w:r>
        <w:rPr>
          <w:sz w:val="24"/>
          <w:szCs w:val="24"/>
        </w:rPr>
        <w:t xml:space="preserve"> </w:t>
      </w:r>
      <w:r w:rsidRPr="0046412F">
        <w:rPr>
          <w:szCs w:val="18"/>
        </w:rPr>
        <w:t>best model</w:t>
      </w:r>
    </w:p>
    <w:p w14:paraId="78811647" w14:textId="77777777" w:rsidR="003D75C4" w:rsidRPr="0048252C" w:rsidRDefault="003D75C4" w:rsidP="003D75C4">
      <w:pPr>
        <w:keepNext/>
        <w:keepLines/>
        <w:spacing w:before="240" w:after="120" w:line="276" w:lineRule="auto"/>
        <w:rPr>
          <w:szCs w:val="18"/>
        </w:rPr>
      </w:pPr>
      <w:r w:rsidRPr="0048252C">
        <w:rPr>
          <w:szCs w:val="18"/>
        </w:rPr>
        <w:t>Here the probability comes by using a rule that is,</w:t>
      </w:r>
    </w:p>
    <w:p w14:paraId="0B409483" w14:textId="77777777" w:rsidR="003D75C4" w:rsidRDefault="003D75C4" w:rsidP="0023119D">
      <w:pPr>
        <w:keepNext/>
        <w:keepLines/>
        <w:spacing w:before="240" w:after="120" w:line="276" w:lineRule="auto"/>
        <w:rPr>
          <w:szCs w:val="18"/>
        </w:rPr>
      </w:pPr>
      <w:r w:rsidRPr="0048252C">
        <w:rPr>
          <w:szCs w:val="18"/>
        </w:rPr>
        <w:t>P (Hate Emotion = Stupidity) = Total stupidity data / Total train data</w:t>
      </w:r>
    </w:p>
    <w:p w14:paraId="478E1CA9" w14:textId="77777777" w:rsidR="00DF7B0E" w:rsidRDefault="00DF7B0E" w:rsidP="0023119D">
      <w:pPr>
        <w:keepNext/>
        <w:keepLines/>
        <w:spacing w:before="240" w:after="120" w:line="276" w:lineRule="auto"/>
        <w:rPr>
          <w:szCs w:val="18"/>
        </w:rPr>
      </w:pPr>
      <w:r>
        <w:rPr>
          <w:szCs w:val="18"/>
        </w:rPr>
        <w:t xml:space="preserve">The outcome of this paper using five different classifiers </w:t>
      </w:r>
      <w:proofErr w:type="gramStart"/>
      <w:r>
        <w:rPr>
          <w:szCs w:val="18"/>
        </w:rPr>
        <w:t>are;</w:t>
      </w:r>
      <w:proofErr w:type="gramEnd"/>
    </w:p>
    <w:tbl>
      <w:tblPr>
        <w:tblStyle w:val="TableGrid"/>
        <w:tblW w:w="0" w:type="auto"/>
        <w:tblLook w:val="04A0" w:firstRow="1" w:lastRow="0" w:firstColumn="1" w:lastColumn="0" w:noHBand="0" w:noVBand="1"/>
      </w:tblPr>
      <w:tblGrid>
        <w:gridCol w:w="2399"/>
        <w:gridCol w:w="2391"/>
      </w:tblGrid>
      <w:tr w:rsidR="00DF7B0E" w14:paraId="52DB0AAA" w14:textId="77777777" w:rsidTr="00DF7B0E">
        <w:trPr>
          <w:trHeight w:val="407"/>
        </w:trPr>
        <w:tc>
          <w:tcPr>
            <w:tcW w:w="2508" w:type="dxa"/>
          </w:tcPr>
          <w:p w14:paraId="31EE6CA4" w14:textId="77777777" w:rsidR="00DF7B0E" w:rsidRDefault="00DF7B0E" w:rsidP="00DF7B0E">
            <w:pPr>
              <w:keepNext/>
              <w:keepLines/>
              <w:spacing w:before="240" w:after="120" w:line="240" w:lineRule="auto"/>
              <w:rPr>
                <w:szCs w:val="18"/>
              </w:rPr>
            </w:pPr>
            <w:r>
              <w:rPr>
                <w:szCs w:val="18"/>
              </w:rPr>
              <w:t>Classifiers</w:t>
            </w:r>
          </w:p>
        </w:tc>
        <w:tc>
          <w:tcPr>
            <w:tcW w:w="2508" w:type="dxa"/>
          </w:tcPr>
          <w:p w14:paraId="22CAA2FA" w14:textId="77777777" w:rsidR="00DF7B0E" w:rsidRDefault="00DF7B0E" w:rsidP="00DF7B0E">
            <w:pPr>
              <w:keepNext/>
              <w:keepLines/>
              <w:spacing w:before="240" w:after="120" w:line="240" w:lineRule="auto"/>
              <w:rPr>
                <w:szCs w:val="18"/>
              </w:rPr>
            </w:pPr>
            <w:r>
              <w:rPr>
                <w:szCs w:val="18"/>
              </w:rPr>
              <w:t>Accuracy</w:t>
            </w:r>
          </w:p>
        </w:tc>
      </w:tr>
      <w:tr w:rsidR="00DF7B0E" w14:paraId="42CA5252" w14:textId="77777777" w:rsidTr="00DF7B0E">
        <w:trPr>
          <w:trHeight w:val="461"/>
        </w:trPr>
        <w:tc>
          <w:tcPr>
            <w:tcW w:w="2508" w:type="dxa"/>
          </w:tcPr>
          <w:p w14:paraId="3834FE4A" w14:textId="77777777" w:rsidR="00DF7B0E" w:rsidRDefault="00DF7B0E" w:rsidP="00DF7B0E">
            <w:pPr>
              <w:keepNext/>
              <w:keepLines/>
              <w:spacing w:before="240" w:after="120" w:line="240" w:lineRule="auto"/>
              <w:rPr>
                <w:szCs w:val="18"/>
              </w:rPr>
            </w:pPr>
            <w:r>
              <w:rPr>
                <w:szCs w:val="18"/>
              </w:rPr>
              <w:t>Linear SVM</w:t>
            </w:r>
          </w:p>
        </w:tc>
        <w:tc>
          <w:tcPr>
            <w:tcW w:w="2508" w:type="dxa"/>
          </w:tcPr>
          <w:p w14:paraId="640C3140" w14:textId="77777777" w:rsidR="00DF7B0E" w:rsidRDefault="00DF7B0E" w:rsidP="00DF7B0E">
            <w:pPr>
              <w:keepNext/>
              <w:keepLines/>
              <w:spacing w:before="240" w:after="120" w:line="240" w:lineRule="auto"/>
              <w:rPr>
                <w:szCs w:val="18"/>
              </w:rPr>
            </w:pPr>
            <w:r>
              <w:rPr>
                <w:szCs w:val="18"/>
              </w:rPr>
              <w:t>0.8618</w:t>
            </w:r>
          </w:p>
        </w:tc>
      </w:tr>
      <w:tr w:rsidR="00DF7B0E" w14:paraId="601400CB" w14:textId="77777777" w:rsidTr="00DF7B0E">
        <w:trPr>
          <w:trHeight w:val="506"/>
        </w:trPr>
        <w:tc>
          <w:tcPr>
            <w:tcW w:w="2508" w:type="dxa"/>
          </w:tcPr>
          <w:p w14:paraId="66C4E71B" w14:textId="77C3EA11" w:rsidR="00DF7B0E" w:rsidRDefault="00053A4B" w:rsidP="00DF7B0E">
            <w:pPr>
              <w:keepNext/>
              <w:keepLines/>
              <w:spacing w:before="240" w:after="120" w:line="240" w:lineRule="auto"/>
              <w:rPr>
                <w:szCs w:val="18"/>
              </w:rPr>
            </w:pPr>
            <w:r>
              <w:rPr>
                <w:noProof/>
                <w:szCs w:val="18"/>
              </w:rPr>
              <mc:AlternateContent>
                <mc:Choice Requires="wpi">
                  <w:drawing>
                    <wp:anchor distT="0" distB="0" distL="114300" distR="114300" simplePos="0" relativeHeight="251707392" behindDoc="0" locked="0" layoutInCell="1" allowOverlap="1" wp14:anchorId="31F78038" wp14:editId="3C37F24C">
                      <wp:simplePos x="0" y="0"/>
                      <wp:positionH relativeFrom="column">
                        <wp:posOffset>450889</wp:posOffset>
                      </wp:positionH>
                      <wp:positionV relativeFrom="paragraph">
                        <wp:posOffset>-1064625</wp:posOffset>
                      </wp:positionV>
                      <wp:extent cx="2219040" cy="2461320"/>
                      <wp:effectExtent l="57150" t="57150" r="67310" b="72390"/>
                      <wp:wrapNone/>
                      <wp:docPr id="140" name="Ink 140"/>
                      <wp:cNvGraphicFramePr/>
                      <a:graphic xmlns:a="http://schemas.openxmlformats.org/drawingml/2006/main">
                        <a:graphicData uri="http://schemas.microsoft.com/office/word/2010/wordprocessingInk">
                          <w14:contentPart bwMode="auto" r:id="rId87">
                            <w14:nvContentPartPr>
                              <w14:cNvContentPartPr/>
                            </w14:nvContentPartPr>
                            <w14:xfrm>
                              <a:off x="0" y="0"/>
                              <a:ext cx="2219040" cy="2461320"/>
                            </w14:xfrm>
                          </w14:contentPart>
                        </a:graphicData>
                      </a:graphic>
                    </wp:anchor>
                  </w:drawing>
                </mc:Choice>
                <mc:Fallback>
                  <w:pict>
                    <v:shape w14:anchorId="367A9A69" id="Ink 140" o:spid="_x0000_s1026" type="#_x0000_t75" style="position:absolute;margin-left:34.1pt;margin-top:-85.25pt;width:177.6pt;height:196.6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">
                      <v:imagedata r:id="rId88" o:title=""/>
                    </v:shape>
                  </w:pict>
                </mc:Fallback>
              </mc:AlternateContent>
            </w:r>
            <w:r w:rsidR="00DF7B0E">
              <w:rPr>
                <w:szCs w:val="18"/>
              </w:rPr>
              <w:t>LSTM</w:t>
            </w:r>
          </w:p>
        </w:tc>
        <w:tc>
          <w:tcPr>
            <w:tcW w:w="2508" w:type="dxa"/>
          </w:tcPr>
          <w:p w14:paraId="2AE2F66A" w14:textId="77777777" w:rsidR="00DF7B0E" w:rsidRDefault="00DF7B0E" w:rsidP="00DF7B0E">
            <w:pPr>
              <w:keepNext/>
              <w:keepLines/>
              <w:spacing w:before="240" w:after="120" w:line="240" w:lineRule="auto"/>
              <w:rPr>
                <w:szCs w:val="18"/>
              </w:rPr>
            </w:pPr>
            <w:r>
              <w:rPr>
                <w:szCs w:val="18"/>
              </w:rPr>
              <w:t>0.8209</w:t>
            </w:r>
          </w:p>
        </w:tc>
      </w:tr>
      <w:tr w:rsidR="00DF7B0E" w14:paraId="69DB7231" w14:textId="77777777" w:rsidTr="00DF7B0E">
        <w:trPr>
          <w:trHeight w:val="479"/>
        </w:trPr>
        <w:tc>
          <w:tcPr>
            <w:tcW w:w="2508" w:type="dxa"/>
          </w:tcPr>
          <w:p w14:paraId="7A6F661A" w14:textId="77777777" w:rsidR="00DF7B0E" w:rsidRDefault="00DF7B0E" w:rsidP="00DF7B0E">
            <w:pPr>
              <w:keepNext/>
              <w:keepLines/>
              <w:spacing w:before="240" w:after="120" w:line="240" w:lineRule="auto"/>
              <w:rPr>
                <w:szCs w:val="18"/>
              </w:rPr>
            </w:pPr>
            <w:r>
              <w:rPr>
                <w:szCs w:val="18"/>
              </w:rPr>
              <w:t>Bi-LSTM</w:t>
            </w:r>
          </w:p>
        </w:tc>
        <w:tc>
          <w:tcPr>
            <w:tcW w:w="2508" w:type="dxa"/>
          </w:tcPr>
          <w:p w14:paraId="1EACE50A" w14:textId="77777777" w:rsidR="00DF7B0E" w:rsidRDefault="00DF7B0E" w:rsidP="00DF7B0E">
            <w:pPr>
              <w:keepNext/>
              <w:keepLines/>
              <w:spacing w:before="240" w:after="120" w:line="240" w:lineRule="auto"/>
              <w:rPr>
                <w:szCs w:val="18"/>
              </w:rPr>
            </w:pPr>
            <w:r>
              <w:rPr>
                <w:szCs w:val="18"/>
              </w:rPr>
              <w:t>0.8707</w:t>
            </w:r>
          </w:p>
        </w:tc>
      </w:tr>
      <w:tr w:rsidR="00DF7B0E" w14:paraId="0CCAF645" w14:textId="77777777" w:rsidTr="00DF7B0E">
        <w:trPr>
          <w:trHeight w:val="533"/>
        </w:trPr>
        <w:tc>
          <w:tcPr>
            <w:tcW w:w="2508" w:type="dxa"/>
          </w:tcPr>
          <w:p w14:paraId="22B8BF88" w14:textId="77777777" w:rsidR="00DF7B0E" w:rsidRDefault="00DF7B0E" w:rsidP="00DF7B0E">
            <w:pPr>
              <w:keepNext/>
              <w:keepLines/>
              <w:spacing w:before="240" w:after="120" w:line="240" w:lineRule="auto"/>
              <w:rPr>
                <w:szCs w:val="18"/>
              </w:rPr>
            </w:pPr>
            <w:r>
              <w:rPr>
                <w:szCs w:val="18"/>
              </w:rPr>
              <w:t>Decision Tree</w:t>
            </w:r>
          </w:p>
        </w:tc>
        <w:tc>
          <w:tcPr>
            <w:tcW w:w="2508" w:type="dxa"/>
          </w:tcPr>
          <w:p w14:paraId="2498964E" w14:textId="77777777" w:rsidR="00DF7B0E" w:rsidRDefault="00DF7B0E" w:rsidP="00DF7B0E">
            <w:pPr>
              <w:keepNext/>
              <w:keepLines/>
              <w:spacing w:before="240" w:after="120" w:line="240" w:lineRule="auto"/>
              <w:rPr>
                <w:szCs w:val="18"/>
              </w:rPr>
            </w:pPr>
            <w:r>
              <w:rPr>
                <w:szCs w:val="18"/>
              </w:rPr>
              <w:t>0.7223</w:t>
            </w:r>
          </w:p>
        </w:tc>
      </w:tr>
      <w:tr w:rsidR="00DF7B0E" w14:paraId="795FAC04" w14:textId="77777777" w:rsidTr="00DF7B0E">
        <w:trPr>
          <w:trHeight w:val="398"/>
        </w:trPr>
        <w:tc>
          <w:tcPr>
            <w:tcW w:w="2508" w:type="dxa"/>
          </w:tcPr>
          <w:p w14:paraId="615676ED" w14:textId="77777777" w:rsidR="00DF7B0E" w:rsidRDefault="00DF7B0E" w:rsidP="00DF7B0E">
            <w:pPr>
              <w:keepNext/>
              <w:keepLines/>
              <w:spacing w:before="240" w:after="120" w:line="240" w:lineRule="auto"/>
              <w:rPr>
                <w:szCs w:val="18"/>
              </w:rPr>
            </w:pPr>
            <w:r>
              <w:rPr>
                <w:szCs w:val="18"/>
              </w:rPr>
              <w:t>Logistic Regression</w:t>
            </w:r>
          </w:p>
        </w:tc>
        <w:tc>
          <w:tcPr>
            <w:tcW w:w="2508" w:type="dxa"/>
          </w:tcPr>
          <w:p w14:paraId="4D1D5556" w14:textId="77777777" w:rsidR="00DF7B0E" w:rsidRDefault="00DF7B0E" w:rsidP="00DF7B0E">
            <w:pPr>
              <w:keepNext/>
              <w:keepLines/>
              <w:spacing w:before="240" w:after="120" w:line="240" w:lineRule="auto"/>
              <w:rPr>
                <w:szCs w:val="18"/>
              </w:rPr>
            </w:pPr>
            <w:r>
              <w:rPr>
                <w:szCs w:val="18"/>
              </w:rPr>
              <w:t>0.8516</w:t>
            </w:r>
          </w:p>
        </w:tc>
      </w:tr>
    </w:tbl>
    <w:p w14:paraId="6657053E" w14:textId="77777777" w:rsidR="00DF7B0E" w:rsidRPr="00704021" w:rsidRDefault="00704021" w:rsidP="00704021">
      <w:pPr>
        <w:pStyle w:val="Heading3"/>
        <w:jc w:val="center"/>
        <w:rPr>
          <w:color w:val="auto"/>
          <w:szCs w:val="18"/>
        </w:rPr>
      </w:pPr>
      <w:r>
        <w:rPr>
          <w:color w:val="auto"/>
          <w:szCs w:val="18"/>
        </w:rPr>
        <w:t>Table 3</w:t>
      </w:r>
      <w:r w:rsidRPr="00704021">
        <w:rPr>
          <w:color w:val="auto"/>
          <w:szCs w:val="18"/>
        </w:rPr>
        <w:t xml:space="preserve">: </w:t>
      </w:r>
      <w:r w:rsidRPr="00704021">
        <w:rPr>
          <w:b w:val="0"/>
          <w:color w:val="auto"/>
          <w:szCs w:val="18"/>
        </w:rPr>
        <w:t>Classifiers</w:t>
      </w:r>
    </w:p>
    <w:p w14:paraId="33711C07" w14:textId="77777777" w:rsidR="003D75C4" w:rsidRDefault="003D75C4" w:rsidP="0023119D">
      <w:pPr>
        <w:spacing w:line="276" w:lineRule="auto"/>
        <w:rPr>
          <w:szCs w:val="18"/>
        </w:rPr>
      </w:pPr>
    </w:p>
    <w:p w14:paraId="154CFFBA" w14:textId="2CE4E3ED" w:rsidR="0023119D" w:rsidRDefault="0023119D" w:rsidP="0023119D">
      <w:pPr>
        <w:spacing w:line="276" w:lineRule="auto"/>
        <w:rPr>
          <w:szCs w:val="18"/>
        </w:rPr>
      </w:pPr>
      <w:r w:rsidRPr="0023119D">
        <w:rPr>
          <w:szCs w:val="18"/>
        </w:rPr>
        <w:t xml:space="preserve">Whenever any sentence of the used dataset is considered, the sentence split is shown with its accuracy for each word of the sentence is </w:t>
      </w:r>
      <w:r w:rsidR="00053A4B" w:rsidRPr="0023119D">
        <w:rPr>
          <w:szCs w:val="18"/>
        </w:rPr>
        <w:t>like.</w:t>
      </w:r>
    </w:p>
    <w:p w14:paraId="45FB4B7A" w14:textId="77777777" w:rsidR="0023119D" w:rsidRDefault="0023119D" w:rsidP="0023119D">
      <w:pPr>
        <w:spacing w:line="276" w:lineRule="auto"/>
        <w:rPr>
          <w:szCs w:val="18"/>
        </w:rPr>
      </w:pPr>
    </w:p>
    <w:tbl>
      <w:tblPr>
        <w:tblStyle w:val="TableGrid"/>
        <w:tblW w:w="0" w:type="auto"/>
        <w:tblLook w:val="04A0" w:firstRow="1" w:lastRow="0" w:firstColumn="1" w:lastColumn="0" w:noHBand="0" w:noVBand="1"/>
      </w:tblPr>
      <w:tblGrid>
        <w:gridCol w:w="578"/>
        <w:gridCol w:w="577"/>
        <w:gridCol w:w="708"/>
        <w:gridCol w:w="658"/>
        <w:gridCol w:w="497"/>
        <w:gridCol w:w="577"/>
        <w:gridCol w:w="537"/>
        <w:gridCol w:w="658"/>
      </w:tblGrid>
      <w:tr w:rsidR="0023119D" w14:paraId="0F11FFF6" w14:textId="77777777" w:rsidTr="0023119D">
        <w:tc>
          <w:tcPr>
            <w:tcW w:w="605" w:type="dxa"/>
          </w:tcPr>
          <w:p w14:paraId="548B570B" w14:textId="77777777" w:rsidR="0023119D" w:rsidRDefault="0023119D" w:rsidP="0023119D">
            <w:pPr>
              <w:spacing w:line="276" w:lineRule="auto"/>
              <w:rPr>
                <w:szCs w:val="18"/>
              </w:rPr>
            </w:pPr>
            <w:r>
              <w:rPr>
                <w:szCs w:val="18"/>
              </w:rPr>
              <w:t>it</w:t>
            </w:r>
          </w:p>
        </w:tc>
        <w:tc>
          <w:tcPr>
            <w:tcW w:w="604" w:type="dxa"/>
          </w:tcPr>
          <w:p w14:paraId="00972508" w14:textId="77777777" w:rsidR="0023119D" w:rsidRDefault="0023119D" w:rsidP="0023119D">
            <w:pPr>
              <w:spacing w:line="276" w:lineRule="auto"/>
              <w:rPr>
                <w:szCs w:val="18"/>
              </w:rPr>
            </w:pPr>
            <w:proofErr w:type="spellStart"/>
            <w:r>
              <w:rPr>
                <w:szCs w:val="18"/>
              </w:rPr>
              <w:t>aint</w:t>
            </w:r>
            <w:proofErr w:type="spellEnd"/>
          </w:p>
        </w:tc>
        <w:tc>
          <w:tcPr>
            <w:tcW w:w="744" w:type="dxa"/>
          </w:tcPr>
          <w:p w14:paraId="417443D3" w14:textId="2E2708BF" w:rsidR="0023119D" w:rsidRDefault="00053A4B" w:rsidP="0023119D">
            <w:pPr>
              <w:spacing w:line="276" w:lineRule="auto"/>
              <w:rPr>
                <w:szCs w:val="18"/>
              </w:rPr>
            </w:pPr>
            <w:r>
              <w:rPr>
                <w:noProof/>
                <w:szCs w:val="18"/>
              </w:rPr>
              <mc:AlternateContent>
                <mc:Choice Requires="wpi">
                  <w:drawing>
                    <wp:anchor distT="0" distB="0" distL="114300" distR="114300" simplePos="0" relativeHeight="251708416" behindDoc="0" locked="0" layoutInCell="1" allowOverlap="1" wp14:anchorId="2A874EF2" wp14:editId="33EBBF04">
                      <wp:simplePos x="0" y="0"/>
                      <wp:positionH relativeFrom="column">
                        <wp:posOffset>233704</wp:posOffset>
                      </wp:positionH>
                      <wp:positionV relativeFrom="paragraph">
                        <wp:posOffset>-233334</wp:posOffset>
                      </wp:positionV>
                      <wp:extent cx="1199520" cy="791640"/>
                      <wp:effectExtent l="57150" t="57150" r="57785" b="66040"/>
                      <wp:wrapNone/>
                      <wp:docPr id="141" name="Ink 141"/>
                      <wp:cNvGraphicFramePr/>
                      <a:graphic xmlns:a="http://schemas.openxmlformats.org/drawingml/2006/main">
                        <a:graphicData uri="http://schemas.microsoft.com/office/word/2010/wordprocessingInk">
                          <w14:contentPart bwMode="auto" r:id="rId89">
                            <w14:nvContentPartPr>
                              <w14:cNvContentPartPr/>
                            </w14:nvContentPartPr>
                            <w14:xfrm>
                              <a:off x="0" y="0"/>
                              <a:ext cx="1199520" cy="791640"/>
                            </w14:xfrm>
                          </w14:contentPart>
                        </a:graphicData>
                      </a:graphic>
                    </wp:anchor>
                  </w:drawing>
                </mc:Choice>
                <mc:Fallback>
                  <w:pict>
                    <v:shape w14:anchorId="1EA24E79" id="Ink 141" o:spid="_x0000_s1026" type="#_x0000_t75" style="position:absolute;margin-left:17pt;margin-top:-19.75pt;width:97.25pt;height:65.2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">
                      <v:imagedata r:id="rId90" o:title=""/>
                    </v:shape>
                  </w:pict>
                </mc:Fallback>
              </mc:AlternateContent>
            </w:r>
            <w:r w:rsidR="0023119D">
              <w:rPr>
                <w:szCs w:val="18"/>
              </w:rPr>
              <w:t>nothing</w:t>
            </w:r>
          </w:p>
        </w:tc>
        <w:tc>
          <w:tcPr>
            <w:tcW w:w="690" w:type="dxa"/>
          </w:tcPr>
          <w:p w14:paraId="245ADE08" w14:textId="77777777" w:rsidR="0023119D" w:rsidRDefault="0023119D" w:rsidP="0023119D">
            <w:pPr>
              <w:spacing w:line="276" w:lineRule="auto"/>
              <w:rPr>
                <w:szCs w:val="18"/>
              </w:rPr>
            </w:pPr>
            <w:r>
              <w:rPr>
                <w:szCs w:val="18"/>
              </w:rPr>
              <w:t>to</w:t>
            </w:r>
          </w:p>
        </w:tc>
        <w:tc>
          <w:tcPr>
            <w:tcW w:w="518" w:type="dxa"/>
          </w:tcPr>
          <w:p w14:paraId="4D0498D2" w14:textId="77777777" w:rsidR="0023119D" w:rsidRDefault="0023119D" w:rsidP="0023119D">
            <w:pPr>
              <w:spacing w:line="276" w:lineRule="auto"/>
              <w:rPr>
                <w:szCs w:val="18"/>
              </w:rPr>
            </w:pPr>
            <w:r>
              <w:rPr>
                <w:szCs w:val="18"/>
              </w:rPr>
              <w:t>cut</w:t>
            </w:r>
          </w:p>
        </w:tc>
        <w:tc>
          <w:tcPr>
            <w:tcW w:w="604" w:type="dxa"/>
          </w:tcPr>
          <w:p w14:paraId="446787CE" w14:textId="77777777" w:rsidR="0023119D" w:rsidRDefault="0023119D" w:rsidP="0023119D">
            <w:pPr>
              <w:spacing w:line="276" w:lineRule="auto"/>
              <w:rPr>
                <w:szCs w:val="18"/>
              </w:rPr>
            </w:pPr>
            <w:r>
              <w:rPr>
                <w:szCs w:val="18"/>
              </w:rPr>
              <w:t>a</w:t>
            </w:r>
          </w:p>
        </w:tc>
        <w:tc>
          <w:tcPr>
            <w:tcW w:w="561" w:type="dxa"/>
          </w:tcPr>
          <w:p w14:paraId="52D1C9AB" w14:textId="77777777" w:rsidR="0023119D" w:rsidRDefault="0023119D" w:rsidP="0023119D">
            <w:pPr>
              <w:spacing w:line="276" w:lineRule="auto"/>
              <w:rPr>
                <w:szCs w:val="18"/>
              </w:rPr>
            </w:pPr>
            <w:proofErr w:type="gramStart"/>
            <w:r>
              <w:rPr>
                <w:szCs w:val="18"/>
              </w:rPr>
              <w:t>bitch</w:t>
            </w:r>
            <w:proofErr w:type="gramEnd"/>
          </w:p>
        </w:tc>
        <w:tc>
          <w:tcPr>
            <w:tcW w:w="690" w:type="dxa"/>
          </w:tcPr>
          <w:p w14:paraId="55328B2C" w14:textId="77777777" w:rsidR="0023119D" w:rsidRDefault="0023119D" w:rsidP="0023119D">
            <w:pPr>
              <w:spacing w:line="276" w:lineRule="auto"/>
              <w:rPr>
                <w:szCs w:val="18"/>
              </w:rPr>
            </w:pPr>
            <w:r>
              <w:rPr>
                <w:szCs w:val="18"/>
              </w:rPr>
              <w:t>off</w:t>
            </w:r>
          </w:p>
        </w:tc>
      </w:tr>
      <w:tr w:rsidR="0023119D" w14:paraId="6E9E8BBC" w14:textId="77777777" w:rsidTr="0023119D">
        <w:tc>
          <w:tcPr>
            <w:tcW w:w="605" w:type="dxa"/>
          </w:tcPr>
          <w:p w14:paraId="40954633" w14:textId="77777777" w:rsidR="0023119D" w:rsidRDefault="0023119D" w:rsidP="0023119D">
            <w:pPr>
              <w:spacing w:line="276" w:lineRule="auto"/>
              <w:rPr>
                <w:szCs w:val="18"/>
              </w:rPr>
            </w:pPr>
            <w:r>
              <w:rPr>
                <w:szCs w:val="18"/>
              </w:rPr>
              <w:t>0.004</w:t>
            </w:r>
          </w:p>
        </w:tc>
        <w:tc>
          <w:tcPr>
            <w:tcW w:w="604" w:type="dxa"/>
          </w:tcPr>
          <w:p w14:paraId="39B2F775" w14:textId="77777777" w:rsidR="0023119D" w:rsidRDefault="0023119D" w:rsidP="0023119D">
            <w:pPr>
              <w:spacing w:line="276" w:lineRule="auto"/>
              <w:rPr>
                <w:szCs w:val="18"/>
              </w:rPr>
            </w:pPr>
            <w:r>
              <w:rPr>
                <w:szCs w:val="18"/>
              </w:rPr>
              <w:t>0.002</w:t>
            </w:r>
          </w:p>
        </w:tc>
        <w:tc>
          <w:tcPr>
            <w:tcW w:w="744" w:type="dxa"/>
          </w:tcPr>
          <w:p w14:paraId="21CC10AF" w14:textId="77777777" w:rsidR="0023119D" w:rsidRDefault="0023119D" w:rsidP="0023119D">
            <w:pPr>
              <w:spacing w:line="276" w:lineRule="auto"/>
              <w:rPr>
                <w:szCs w:val="18"/>
              </w:rPr>
            </w:pPr>
            <w:r>
              <w:rPr>
                <w:szCs w:val="18"/>
              </w:rPr>
              <w:t>0.402</w:t>
            </w:r>
          </w:p>
        </w:tc>
        <w:tc>
          <w:tcPr>
            <w:tcW w:w="690" w:type="dxa"/>
          </w:tcPr>
          <w:p w14:paraId="2CA8C080" w14:textId="77777777" w:rsidR="0023119D" w:rsidRDefault="0023119D" w:rsidP="0023119D">
            <w:pPr>
              <w:spacing w:line="276" w:lineRule="auto"/>
              <w:rPr>
                <w:szCs w:val="18"/>
              </w:rPr>
            </w:pPr>
            <w:r>
              <w:rPr>
                <w:szCs w:val="18"/>
              </w:rPr>
              <w:t>0.0023</w:t>
            </w:r>
          </w:p>
        </w:tc>
        <w:tc>
          <w:tcPr>
            <w:tcW w:w="518" w:type="dxa"/>
          </w:tcPr>
          <w:p w14:paraId="60EDA772" w14:textId="77777777" w:rsidR="0023119D" w:rsidRDefault="0023119D" w:rsidP="0023119D">
            <w:pPr>
              <w:spacing w:line="276" w:lineRule="auto"/>
              <w:rPr>
                <w:szCs w:val="18"/>
              </w:rPr>
            </w:pPr>
            <w:r>
              <w:rPr>
                <w:szCs w:val="18"/>
              </w:rPr>
              <w:t>0.37</w:t>
            </w:r>
          </w:p>
        </w:tc>
        <w:tc>
          <w:tcPr>
            <w:tcW w:w="604" w:type="dxa"/>
          </w:tcPr>
          <w:p w14:paraId="183D9C0E" w14:textId="77777777" w:rsidR="0023119D" w:rsidRDefault="0023119D" w:rsidP="0023119D">
            <w:pPr>
              <w:spacing w:line="276" w:lineRule="auto"/>
              <w:rPr>
                <w:szCs w:val="18"/>
              </w:rPr>
            </w:pPr>
            <w:r>
              <w:rPr>
                <w:szCs w:val="18"/>
              </w:rPr>
              <w:t>0.003</w:t>
            </w:r>
          </w:p>
        </w:tc>
        <w:tc>
          <w:tcPr>
            <w:tcW w:w="561" w:type="dxa"/>
          </w:tcPr>
          <w:p w14:paraId="0E987E2F" w14:textId="77777777" w:rsidR="0023119D" w:rsidRDefault="0023119D" w:rsidP="0023119D">
            <w:pPr>
              <w:spacing w:line="276" w:lineRule="auto"/>
              <w:rPr>
                <w:szCs w:val="18"/>
              </w:rPr>
            </w:pPr>
            <w:r>
              <w:rPr>
                <w:szCs w:val="18"/>
              </w:rPr>
              <w:t>0.66</w:t>
            </w:r>
          </w:p>
        </w:tc>
        <w:tc>
          <w:tcPr>
            <w:tcW w:w="690" w:type="dxa"/>
          </w:tcPr>
          <w:p w14:paraId="0B2D944A" w14:textId="77777777" w:rsidR="0023119D" w:rsidRDefault="0023119D" w:rsidP="0023119D">
            <w:pPr>
              <w:spacing w:line="276" w:lineRule="auto"/>
              <w:rPr>
                <w:szCs w:val="18"/>
              </w:rPr>
            </w:pPr>
            <w:r>
              <w:rPr>
                <w:szCs w:val="18"/>
              </w:rPr>
              <w:t>0.0012</w:t>
            </w:r>
          </w:p>
        </w:tc>
      </w:tr>
    </w:tbl>
    <w:p w14:paraId="5363959F" w14:textId="05EBA000" w:rsidR="00770330" w:rsidRDefault="00053A4B" w:rsidP="00770330">
      <w:pPr>
        <w:keepNext/>
        <w:keepLines/>
        <w:spacing w:before="240" w:after="120"/>
        <w:jc w:val="center"/>
        <w:rPr>
          <w:szCs w:val="18"/>
        </w:rPr>
      </w:pPr>
      <w:r>
        <w:rPr>
          <w:b/>
          <w:noProof/>
          <w:szCs w:val="18"/>
        </w:rPr>
        <mc:AlternateContent>
          <mc:Choice Requires="wpi">
            <w:drawing>
              <wp:anchor distT="0" distB="0" distL="114300" distR="114300" simplePos="0" relativeHeight="251710464" behindDoc="0" locked="0" layoutInCell="1" allowOverlap="1" wp14:anchorId="3B65D3B3" wp14:editId="46AE9168">
                <wp:simplePos x="0" y="0"/>
                <wp:positionH relativeFrom="column">
                  <wp:posOffset>-807916</wp:posOffset>
                </wp:positionH>
                <wp:positionV relativeFrom="paragraph">
                  <wp:posOffset>246366</wp:posOffset>
                </wp:positionV>
                <wp:extent cx="1080" cy="3240"/>
                <wp:effectExtent l="57150" t="57150" r="75565" b="73025"/>
                <wp:wrapNone/>
                <wp:docPr id="143" name="Ink 143"/>
                <wp:cNvGraphicFramePr/>
                <a:graphic xmlns:a="http://schemas.openxmlformats.org/drawingml/2006/main">
                  <a:graphicData uri="http://schemas.microsoft.com/office/word/2010/wordprocessingInk">
                    <w14:contentPart bwMode="auto" r:id="rId91">
                      <w14:nvContentPartPr>
                        <w14:cNvContentPartPr/>
                      </w14:nvContentPartPr>
                      <w14:xfrm>
                        <a:off x="0" y="0"/>
                        <a:ext cx="1080" cy="3240"/>
                      </w14:xfrm>
                    </w14:contentPart>
                  </a:graphicData>
                </a:graphic>
              </wp:anchor>
            </w:drawing>
          </mc:Choice>
          <mc:Fallback>
            <w:pict>
              <v:shape w14:anchorId="32B42BF9" id="Ink 143" o:spid="_x0000_s1026" type="#_x0000_t75" style="position:absolute;margin-left:-65pt;margin-top:18pt;width:2.95pt;height:3.0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">
                <v:imagedata r:id="rId92" o:title=""/>
              </v:shape>
            </w:pict>
          </mc:Fallback>
        </mc:AlternateContent>
      </w:r>
      <w:r w:rsidR="00704021">
        <w:rPr>
          <w:b/>
          <w:szCs w:val="18"/>
        </w:rPr>
        <w:t>Table 4</w:t>
      </w:r>
      <w:r w:rsidR="00770330" w:rsidRPr="00770330">
        <w:rPr>
          <w:b/>
          <w:szCs w:val="18"/>
        </w:rPr>
        <w:t>:</w:t>
      </w:r>
      <w:r w:rsidR="00770330" w:rsidRPr="00770330">
        <w:rPr>
          <w:szCs w:val="18"/>
        </w:rPr>
        <w:t xml:space="preserve"> Sentence split and accuracy</w:t>
      </w:r>
    </w:p>
    <w:p w14:paraId="2E6FC503" w14:textId="60961E9A" w:rsidR="009D2D39" w:rsidRPr="009D2D39" w:rsidRDefault="009D2D39" w:rsidP="009D2D39">
      <w:pPr>
        <w:spacing w:line="276" w:lineRule="auto"/>
        <w:rPr>
          <w:szCs w:val="18"/>
        </w:rPr>
      </w:pPr>
      <w:r w:rsidRPr="009D2D39">
        <w:rPr>
          <w:szCs w:val="18"/>
        </w:rPr>
        <w:t xml:space="preserve">There, if any random sentence or comment is choosing for detected hate emotion or speech then it will be </w:t>
      </w:r>
      <w:r w:rsidR="000C5843" w:rsidRPr="009D2D39">
        <w:rPr>
          <w:szCs w:val="18"/>
        </w:rPr>
        <w:t>defined</w:t>
      </w:r>
      <w:r w:rsidRPr="009D2D39">
        <w:rPr>
          <w:szCs w:val="18"/>
        </w:rPr>
        <w:t xml:space="preserve"> smoothly. </w:t>
      </w:r>
    </w:p>
    <w:p w14:paraId="10E5CC2D" w14:textId="27D610AC" w:rsidR="009D2D39" w:rsidRPr="00C74B34" w:rsidRDefault="00053A4B" w:rsidP="00C74B34">
      <w:pPr>
        <w:keepNext/>
        <w:keepLines/>
        <w:spacing w:before="240" w:after="120" w:line="276" w:lineRule="auto"/>
        <w:rPr>
          <w:szCs w:val="18"/>
        </w:rPr>
      </w:pPr>
      <w:r>
        <w:rPr>
          <w:noProof/>
        </w:rPr>
        <w:lastRenderedPageBreak/>
        <mc:AlternateContent>
          <mc:Choice Requires="wpi">
            <w:drawing>
              <wp:anchor distT="0" distB="0" distL="114300" distR="114300" simplePos="0" relativeHeight="251666432" behindDoc="0" locked="0" layoutInCell="1" allowOverlap="1" wp14:anchorId="5A4A4BFB" wp14:editId="3773617F">
                <wp:simplePos x="0" y="0"/>
                <wp:positionH relativeFrom="column">
                  <wp:posOffset>531764</wp:posOffset>
                </wp:positionH>
                <wp:positionV relativeFrom="paragraph">
                  <wp:posOffset>205399</wp:posOffset>
                </wp:positionV>
                <wp:extent cx="788400" cy="102600"/>
                <wp:effectExtent l="114300" t="114300" r="0" b="145415"/>
                <wp:wrapNone/>
                <wp:docPr id="31" name="Ink 31"/>
                <wp:cNvGraphicFramePr/>
                <a:graphic xmlns:a="http://schemas.openxmlformats.org/drawingml/2006/main">
                  <a:graphicData uri="http://schemas.microsoft.com/office/word/2010/wordprocessingInk">
                    <w14:contentPart bwMode="auto" r:id="rId93">
                      <w14:nvContentPartPr>
                        <w14:cNvContentPartPr/>
                      </w14:nvContentPartPr>
                      <w14:xfrm>
                        <a:off x="0" y="0"/>
                        <a:ext cx="788400" cy="102600"/>
                      </w14:xfrm>
                    </w14:contentPart>
                  </a:graphicData>
                </a:graphic>
              </wp:anchor>
            </w:drawing>
          </mc:Choice>
          <mc:Fallback>
            <w:pict>
              <v:shape w14:anchorId="75CC58E3" id="Ink 31" o:spid="_x0000_s1026" type="#_x0000_t75" style="position:absolute;margin-left:36.9pt;margin-top:11.2pt;width:1in;height:1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">
                <v:imagedata r:id="rId94" o:title=""/>
              </v:shape>
            </w:pict>
          </mc:Fallback>
        </mc:AlternateContent>
      </w:r>
      <w:r>
        <w:rPr>
          <w:noProof/>
        </w:rPr>
        <mc:AlternateContent>
          <mc:Choice Requires="wpi">
            <w:drawing>
              <wp:anchor distT="0" distB="0" distL="114300" distR="114300" simplePos="0" relativeHeight="251665408" behindDoc="0" locked="0" layoutInCell="1" allowOverlap="1" wp14:anchorId="583969A7" wp14:editId="1BF5D3AD">
                <wp:simplePos x="0" y="0"/>
                <wp:positionH relativeFrom="column">
                  <wp:posOffset>508724</wp:posOffset>
                </wp:positionH>
                <wp:positionV relativeFrom="paragraph">
                  <wp:posOffset>240679</wp:posOffset>
                </wp:positionV>
                <wp:extent cx="360" cy="360"/>
                <wp:effectExtent l="114300" t="114300" r="95250" b="152400"/>
                <wp:wrapNone/>
                <wp:docPr id="21" name="Ink 21"/>
                <wp:cNvGraphicFramePr/>
                <a:graphic xmlns:a="http://schemas.openxmlformats.org/drawingml/2006/main">
                  <a:graphicData uri="http://schemas.microsoft.com/office/word/2010/wordprocessingInk">
                    <w14:contentPart bwMode="auto" r:id="rId95">
                      <w14:nvContentPartPr>
                        <w14:cNvContentPartPr/>
                      </w14:nvContentPartPr>
                      <w14:xfrm>
                        <a:off x="0" y="0"/>
                        <a:ext cx="360" cy="360"/>
                      </w14:xfrm>
                    </w14:contentPart>
                  </a:graphicData>
                </a:graphic>
              </wp:anchor>
            </w:drawing>
          </mc:Choice>
          <mc:Fallback>
            <w:pict>
              <v:shape w14:anchorId="4A0109FD" id="Ink 21" o:spid="_x0000_s1026" type="#_x0000_t75" style="position:absolute;margin-left:35.1pt;margin-top:14pt;width:9.95pt;height:9.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">
                <v:imagedata r:id="rId96" o:title=""/>
              </v:shape>
            </w:pict>
          </mc:Fallback>
        </mc:AlternateContent>
      </w:r>
      <w:r>
        <w:rPr>
          <w:noProof/>
        </w:rPr>
        <mc:AlternateContent>
          <mc:Choice Requires="wpi">
            <w:drawing>
              <wp:anchor distT="0" distB="0" distL="114300" distR="114300" simplePos="0" relativeHeight="251664384" behindDoc="0" locked="0" layoutInCell="1" allowOverlap="1" wp14:anchorId="056E6BC7" wp14:editId="1586E2DB">
                <wp:simplePos x="0" y="0"/>
                <wp:positionH relativeFrom="column">
                  <wp:posOffset>941585</wp:posOffset>
                </wp:positionH>
                <wp:positionV relativeFrom="paragraph">
                  <wp:posOffset>267955</wp:posOffset>
                </wp:positionV>
                <wp:extent cx="360" cy="360"/>
                <wp:effectExtent l="114300" t="114300" r="95250" b="152400"/>
                <wp:wrapNone/>
                <wp:docPr id="20" name="Ink 20"/>
                <wp:cNvGraphicFramePr/>
                <a:graphic xmlns:a="http://schemas.openxmlformats.org/drawingml/2006/main">
                  <a:graphicData uri="http://schemas.microsoft.com/office/word/2010/wordprocessingInk">
                    <w14:contentPart bwMode="auto" r:id="rId97">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 w14:anchorId="03136ACB" id="Ink 20" o:spid="_x0000_s1026" type="#_x0000_t75" style="position:absolute;margin-left:69.2pt;margin-top:16.15pt;width:9.95pt;height:9.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">
                <v:imagedata r:id="rId96" o:title=""/>
              </v:shape>
            </w:pict>
          </mc:Fallback>
        </mc:AlternateContent>
      </w:r>
      <w:r>
        <w:rPr>
          <w:noProof/>
        </w:rPr>
        <mc:AlternateContent>
          <mc:Choice Requires="wpi">
            <w:drawing>
              <wp:anchor distT="0" distB="0" distL="114300" distR="114300" simplePos="0" relativeHeight="251660288" behindDoc="0" locked="0" layoutInCell="1" allowOverlap="1" wp14:anchorId="75DC6D05" wp14:editId="0EC32D34">
                <wp:simplePos x="0" y="0"/>
                <wp:positionH relativeFrom="column">
                  <wp:posOffset>1433564</wp:posOffset>
                </wp:positionH>
                <wp:positionV relativeFrom="paragraph">
                  <wp:posOffset>202519</wp:posOffset>
                </wp:positionV>
                <wp:extent cx="360" cy="360"/>
                <wp:effectExtent l="114300" t="114300" r="95250" b="152400"/>
                <wp:wrapNone/>
                <wp:docPr id="16" name="Ink 16"/>
                <wp:cNvGraphicFramePr/>
                <a:graphic xmlns:a="http://schemas.openxmlformats.org/drawingml/2006/main">
                  <a:graphicData uri="http://schemas.microsoft.com/office/word/2010/wordprocessingInk">
                    <w14:contentPart bwMode="auto" r:id="rId98">
                      <w14:nvContentPartPr>
                        <w14:cNvContentPartPr/>
                      </w14:nvContentPartPr>
                      <w14:xfrm>
                        <a:off x="0" y="0"/>
                        <a:ext cx="360" cy="360"/>
                      </w14:xfrm>
                    </w14:contentPart>
                  </a:graphicData>
                </a:graphic>
              </wp:anchor>
            </w:drawing>
          </mc:Choice>
          <mc:Fallback>
            <w:pict>
              <v:shape w14:anchorId="47CD874F" id="Ink 16" o:spid="_x0000_s1026" type="#_x0000_t75" style="position:absolute;margin-left:107.95pt;margin-top:11pt;width:9.95pt;height:9.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">
                <v:imagedata r:id="rId96" o:title=""/>
              </v:shape>
            </w:pict>
          </mc:Fallback>
        </mc:AlternateContent>
      </w:r>
      <w:r>
        <w:rPr>
          <w:noProof/>
        </w:rPr>
        <mc:AlternateContent>
          <mc:Choice Requires="wpi">
            <w:drawing>
              <wp:anchor distT="0" distB="0" distL="114300" distR="114300" simplePos="0" relativeHeight="251659264" behindDoc="0" locked="0" layoutInCell="1" allowOverlap="1" wp14:anchorId="6B4A4644" wp14:editId="44DFF2C7">
                <wp:simplePos x="0" y="0"/>
                <wp:positionH relativeFrom="column">
                  <wp:posOffset>1117133</wp:posOffset>
                </wp:positionH>
                <wp:positionV relativeFrom="paragraph">
                  <wp:posOffset>510695</wp:posOffset>
                </wp:positionV>
                <wp:extent cx="360" cy="360"/>
                <wp:effectExtent l="38100" t="38100" r="57150" b="57150"/>
                <wp:wrapNone/>
                <wp:docPr id="1" name="Ink 1"/>
                <wp:cNvGraphicFramePr/>
                <a:graphic xmlns:a="http://schemas.openxmlformats.org/drawingml/2006/main">
                  <a:graphicData uri="http://schemas.microsoft.com/office/word/2010/wordprocessingInk">
                    <w14:contentPart bwMode="auto" r:id="rId99">
                      <w14:nvContentPartPr>
                        <w14:cNvContentPartPr/>
                      </w14:nvContentPartPr>
                      <w14:xfrm>
                        <a:off x="0" y="0"/>
                        <a:ext cx="360" cy="360"/>
                      </w14:xfrm>
                    </w14:contentPart>
                  </a:graphicData>
                </a:graphic>
              </wp:anchor>
            </w:drawing>
          </mc:Choice>
          <mc:Fallback>
            <w:pict>
              <v:shape w14:anchorId="1A00AC19" id="Ink 1" o:spid="_x0000_s1026" type="#_x0000_t75" style="position:absolute;margin-left:87.25pt;margin-top:39.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">
                <v:imagedata r:id="rId100" o:title=""/>
              </v:shape>
            </w:pict>
          </mc:Fallback>
        </mc:AlternateContent>
      </w:r>
      <w:r w:rsidR="009D2D39">
        <w:rPr>
          <w:noProof/>
        </w:rPr>
        <w:drawing>
          <wp:inline distT="0" distB="0" distL="0" distR="0" wp14:anchorId="0C665E79" wp14:editId="4E42FAC2">
            <wp:extent cx="2324100" cy="1606550"/>
            <wp:effectExtent l="19050" t="19050" r="19050" b="12700"/>
            <wp:docPr id="123" name="Picture 123" descr="E:\BSc. CSE\Thesis\Another\Main Work\Stupidity.jpg"/>
            <wp:cNvGraphicFramePr/>
            <a:graphic xmlns:a="http://schemas.openxmlformats.org/drawingml/2006/main">
              <a:graphicData uri="http://schemas.openxmlformats.org/drawingml/2006/picture">
                <pic:pic xmlns:pic="http://schemas.openxmlformats.org/drawingml/2006/picture">
                  <pic:nvPicPr>
                    <pic:cNvPr id="123" name="Picture 123" descr="E:\BSc. CSE\Thesis\Another\Main Work\Stupidity.jpg"/>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327530" cy="1608921"/>
                    </a:xfrm>
                    <a:prstGeom prst="rect">
                      <a:avLst/>
                    </a:prstGeom>
                    <a:noFill/>
                    <a:ln w="9525" cmpd="sng">
                      <a:solidFill>
                        <a:srgbClr val="000000"/>
                      </a:solidFill>
                      <a:miter lim="800000"/>
                      <a:headEnd/>
                      <a:tailEnd/>
                    </a:ln>
                    <a:effectLst/>
                  </pic:spPr>
                </pic:pic>
              </a:graphicData>
            </a:graphic>
          </wp:inline>
        </w:drawing>
      </w:r>
    </w:p>
    <w:p w14:paraId="5AD683C8" w14:textId="77777777" w:rsidR="0023119D" w:rsidRPr="00C74B34" w:rsidRDefault="008601F0" w:rsidP="00C74B34">
      <w:pPr>
        <w:keepNext/>
        <w:keepLines/>
        <w:spacing w:before="240" w:after="120" w:line="276" w:lineRule="auto"/>
        <w:rPr>
          <w:szCs w:val="18"/>
        </w:rPr>
      </w:pPr>
      <w:r w:rsidRPr="00C74B34">
        <w:rPr>
          <w:b/>
          <w:bCs/>
          <w:szCs w:val="18"/>
        </w:rPr>
        <w:t>Fig. 4</w:t>
      </w:r>
      <w:r w:rsidR="009D2D39" w:rsidRPr="00C74B34">
        <w:rPr>
          <w:b/>
          <w:bCs/>
          <w:szCs w:val="18"/>
        </w:rPr>
        <w:t>:</w:t>
      </w:r>
      <w:r w:rsidR="009D2D39" w:rsidRPr="00C74B34">
        <w:rPr>
          <w:b/>
          <w:szCs w:val="18"/>
        </w:rPr>
        <w:t xml:space="preserve"> </w:t>
      </w:r>
      <w:r w:rsidR="009D2D39" w:rsidRPr="00C74B34">
        <w:rPr>
          <w:szCs w:val="18"/>
        </w:rPr>
        <w:t>Detect Hate emotions (Stupidity)</w:t>
      </w:r>
    </w:p>
    <w:p w14:paraId="728A7AA7" w14:textId="77777777" w:rsidR="0046412F" w:rsidRPr="00C74B34" w:rsidRDefault="00125520" w:rsidP="00C74B34">
      <w:pPr>
        <w:pStyle w:val="Para"/>
      </w:pPr>
      <w:r w:rsidRPr="00C74B34">
        <w:rPr>
          <w:noProof/>
          <w:lang w:eastAsia="en-US"/>
        </w:rPr>
        <w:drawing>
          <wp:inline distT="0" distB="0" distL="0" distR="0" wp14:anchorId="7A9AC428" wp14:editId="1E643103">
            <wp:extent cx="2362200" cy="1593850"/>
            <wp:effectExtent l="19050" t="19050" r="19050" b="25400"/>
            <wp:docPr id="122" name="Picture 122" descr="E:\BSc. CSE\Thesis\Another\Main Work\Greedy.jpg"/>
            <wp:cNvGraphicFramePr/>
            <a:graphic xmlns:a="http://schemas.openxmlformats.org/drawingml/2006/main">
              <a:graphicData uri="http://schemas.openxmlformats.org/drawingml/2006/picture">
                <pic:pic xmlns:pic="http://schemas.openxmlformats.org/drawingml/2006/picture">
                  <pic:nvPicPr>
                    <pic:cNvPr id="122" name="Picture 122" descr="E:\BSc. CSE\Thesis\Another\Main Work\Greedy.jpg"/>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360604" cy="1592773"/>
                    </a:xfrm>
                    <a:prstGeom prst="rect">
                      <a:avLst/>
                    </a:prstGeom>
                    <a:noFill/>
                    <a:ln w="9525" cmpd="sng">
                      <a:solidFill>
                        <a:srgbClr val="000000"/>
                      </a:solidFill>
                      <a:miter lim="800000"/>
                      <a:headEnd/>
                      <a:tailEnd/>
                    </a:ln>
                    <a:effectLst/>
                  </pic:spPr>
                </pic:pic>
              </a:graphicData>
            </a:graphic>
          </wp:inline>
        </w:drawing>
      </w:r>
    </w:p>
    <w:p w14:paraId="45904131" w14:textId="77777777" w:rsidR="00125520" w:rsidRPr="00C74B34" w:rsidRDefault="00125520" w:rsidP="00C74B34">
      <w:pPr>
        <w:pStyle w:val="Para"/>
      </w:pPr>
      <w:r w:rsidRPr="006A3701">
        <w:rPr>
          <w:b/>
        </w:rPr>
        <w:t>Fig. 5:</w:t>
      </w:r>
      <w:r w:rsidRPr="00C74B34">
        <w:t xml:space="preserve"> Detect Hate emotions (Greedy)</w:t>
      </w:r>
    </w:p>
    <w:p w14:paraId="4A21DDA0" w14:textId="77777777" w:rsidR="001C3575" w:rsidRPr="00C74B34" w:rsidRDefault="001C3575" w:rsidP="00C74B34">
      <w:pPr>
        <w:keepLines/>
        <w:spacing w:before="240" w:line="276" w:lineRule="auto"/>
        <w:rPr>
          <w:szCs w:val="18"/>
        </w:rPr>
      </w:pPr>
      <w:r w:rsidRPr="00C74B34">
        <w:rPr>
          <w:szCs w:val="18"/>
        </w:rPr>
        <w:t>The possible Accuracy =100 * correct _prediction/total sentences</w:t>
      </w:r>
    </w:p>
    <w:p w14:paraId="10402163" w14:textId="77777777" w:rsidR="00D04629" w:rsidRPr="00C74B34" w:rsidRDefault="00D04629" w:rsidP="00C74B34">
      <w:pPr>
        <w:pStyle w:val="Head1"/>
        <w:spacing w:before="380" w:line="276" w:lineRule="auto"/>
        <w:rPr>
          <w:sz w:val="18"/>
          <w:szCs w:val="18"/>
          <w14:ligatures w14:val="standard"/>
        </w:rPr>
      </w:pPr>
      <w:r w:rsidRPr="00C74B34">
        <w:rPr>
          <w:rStyle w:val="Label"/>
          <w:sz w:val="18"/>
          <w:szCs w:val="18"/>
          <w14:ligatures w14:val="standard"/>
        </w:rPr>
        <w:t>5</w:t>
      </w:r>
      <w:r w:rsidRPr="00C74B34">
        <w:rPr>
          <w:sz w:val="18"/>
          <w:szCs w:val="18"/>
          <w14:ligatures w14:val="standard"/>
        </w:rPr>
        <w:t> </w:t>
      </w:r>
      <w:r w:rsidRPr="00C74B34">
        <w:rPr>
          <w:sz w:val="18"/>
          <w:szCs w:val="18"/>
          <w14:ligatures w14:val="standard"/>
        </w:rPr>
        <w:t xml:space="preserve">Discussion </w:t>
      </w:r>
    </w:p>
    <w:p w14:paraId="074D99C7" w14:textId="7BE96A74" w:rsidR="007C0291" w:rsidRPr="00C74B34" w:rsidRDefault="007C0291" w:rsidP="00C74B34">
      <w:pPr>
        <w:pStyle w:val="Heading3"/>
        <w:spacing w:line="276" w:lineRule="auto"/>
        <w:rPr>
          <w:rFonts w:ascii="Linux Libertine" w:hAnsi="Linux Libertine" w:cs="Linux Libertine"/>
          <w:b w:val="0"/>
          <w:color w:val="0E101A"/>
          <w:szCs w:val="18"/>
        </w:rPr>
      </w:pPr>
      <w:r w:rsidRPr="00C74B34">
        <w:rPr>
          <w:rFonts w:ascii="Linux Libertine" w:hAnsi="Linux Libertine" w:cs="Linux Libertine"/>
          <w:b w:val="0"/>
          <w:color w:val="0E101A"/>
          <w:szCs w:val="18"/>
        </w:rPr>
        <w:t>After completing the methodology and result section, this research gives outstanding outcomes for all the searchers and</w:t>
      </w:r>
      <w:r w:rsidR="00C44C4B" w:rsidRPr="00C74B34">
        <w:rPr>
          <w:rFonts w:ascii="Linux Libertine" w:hAnsi="Linux Libertine" w:cs="Linux Libertine"/>
          <w:b w:val="0"/>
          <w:color w:val="0E101A"/>
          <w:szCs w:val="18"/>
        </w:rPr>
        <w:t xml:space="preserve"> this developing society. Here, this</w:t>
      </w:r>
      <w:r w:rsidRPr="00C74B34">
        <w:rPr>
          <w:rFonts w:ascii="Linux Libertine" w:hAnsi="Linux Libertine" w:cs="Linux Libertine"/>
          <w:b w:val="0"/>
          <w:color w:val="0E101A"/>
          <w:szCs w:val="18"/>
        </w:rPr>
        <w:t xml:space="preserve"> paper represents a wonderful result by using five different approaches with their features converting speech or voice to text. There the noticeable thing is that the four Hate emotions named Stupidity, Pathetic, Greedy, and Retarded are detected frequently who is the classification of Hate-speech. Using the Linear Support Vector Machine (SVM) gives 86.18% accuracy, the Long-Short Term Memory (LSTM) gives 82.09% accuracy, the Bidirectional Long-Short Term Memory (Bi-LSTM) gives 87.07% accuracy, the Decision Tree gives 72.23% accuracy, and the Logistic Regression gives 85.16% accuracy. Therefore, seeing that, accuracy the Bidirectional Long-Short Term Memory (Bi-LSTM) gives the best accuracy among them with the </w:t>
      </w:r>
      <w:r w:rsidR="00E15599" w:rsidRPr="00C74B34">
        <w:rPr>
          <w:rFonts w:ascii="Linux Libertine" w:hAnsi="Linux Libertine" w:cs="Linux Libertine"/>
          <w:b w:val="0"/>
          <w:color w:val="0E101A"/>
          <w:szCs w:val="18"/>
        </w:rPr>
        <w:t>20485-train</w:t>
      </w:r>
      <w:r w:rsidRPr="00C74B34">
        <w:rPr>
          <w:rFonts w:ascii="Linux Libertine" w:hAnsi="Linux Libertine" w:cs="Linux Libertine"/>
          <w:b w:val="0"/>
          <w:color w:val="0E101A"/>
          <w:szCs w:val="18"/>
        </w:rPr>
        <w:t xml:space="preserve"> dataset. It is indicated that according to using this huge dataset the Bidirectional Long-Short Term Memory (Bi-LSTM) performance is best and most preferable for this research.</w:t>
      </w:r>
    </w:p>
    <w:p w14:paraId="47110D5B" w14:textId="77777777" w:rsidR="00C74B34" w:rsidRPr="00C74B34" w:rsidRDefault="00872554" w:rsidP="00C74B34">
      <w:pPr>
        <w:pStyle w:val="Head1"/>
        <w:spacing w:before="380" w:line="276" w:lineRule="auto"/>
        <w:rPr>
          <w:sz w:val="18"/>
          <w:szCs w:val="18"/>
          <w14:ligatures w14:val="standard"/>
        </w:rPr>
      </w:pPr>
      <w:r w:rsidRPr="00C74B34">
        <w:rPr>
          <w:rStyle w:val="Label"/>
          <w:sz w:val="18"/>
          <w:szCs w:val="18"/>
          <w14:ligatures w14:val="standard"/>
        </w:rPr>
        <w:t>6</w:t>
      </w:r>
      <w:r w:rsidRPr="00C74B34">
        <w:rPr>
          <w:sz w:val="18"/>
          <w:szCs w:val="18"/>
          <w14:ligatures w14:val="standard"/>
        </w:rPr>
        <w:t> </w:t>
      </w:r>
      <w:r w:rsidRPr="00C74B34">
        <w:rPr>
          <w:sz w:val="18"/>
          <w:szCs w:val="18"/>
          <w14:ligatures w14:val="standard"/>
        </w:rPr>
        <w:t>Conclusion</w:t>
      </w:r>
      <w:r w:rsidR="00C74B34" w:rsidRPr="00C74B34">
        <w:rPr>
          <w:sz w:val="18"/>
          <w:szCs w:val="18"/>
          <w14:ligatures w14:val="standard"/>
        </w:rPr>
        <w:t xml:space="preserve"> </w:t>
      </w:r>
      <w:r w:rsidRPr="00C74B34">
        <w:rPr>
          <w:sz w:val="18"/>
          <w:szCs w:val="18"/>
          <w14:ligatures w14:val="standard"/>
        </w:rPr>
        <w:t xml:space="preserve">  </w:t>
      </w:r>
    </w:p>
    <w:p w14:paraId="743A4062" w14:textId="2CC550E4" w:rsidR="00C74B34" w:rsidRPr="009A132E" w:rsidRDefault="00C74B34" w:rsidP="009A132E">
      <w:pPr>
        <w:spacing w:line="276" w:lineRule="auto"/>
        <w:rPr>
          <w:szCs w:val="18"/>
        </w:rPr>
      </w:pPr>
      <w:r w:rsidRPr="00C74B34">
        <w:rPr>
          <w:szCs w:val="18"/>
        </w:rPr>
        <w:t xml:space="preserve">In the perfecting time, to detect or identify the hate emotion and its classification from English </w:t>
      </w:r>
      <w:r w:rsidR="00B12915" w:rsidRPr="00C74B34">
        <w:rPr>
          <w:szCs w:val="18"/>
        </w:rPr>
        <w:t>speech,</w:t>
      </w:r>
      <w:r w:rsidRPr="00C74B34">
        <w:rPr>
          <w:szCs w:val="18"/>
        </w:rPr>
        <w:t xml:space="preserve"> which is converted into text </w:t>
      </w:r>
      <w:r w:rsidRPr="00C74B34">
        <w:rPr>
          <w:szCs w:val="18"/>
        </w:rPr>
        <w:t xml:space="preserve">data for suitably uses, in the Machine Learning- based approaches namely the Linear Support Vector Machine (SVM), the Long-Short Term Memory (LSTM), the Bidirectional Long-Short Term Memory (Bi-LSTM), the Decision Tree, and the Logistic Regression algorithms are implemented frequently. After discovering the required or desirable corpus datasets, it gives 20485 comments, </w:t>
      </w:r>
      <w:proofErr w:type="gramStart"/>
      <w:r w:rsidRPr="00C74B34">
        <w:rPr>
          <w:szCs w:val="18"/>
        </w:rPr>
        <w:t>text</w:t>
      </w:r>
      <w:proofErr w:type="gramEnd"/>
      <w:r w:rsidRPr="00C74B34">
        <w:rPr>
          <w:szCs w:val="18"/>
        </w:rPr>
        <w:t xml:space="preserve"> or word from the training dataset and 6455 comments, text or words from the testing dataset. Stupidity (), Pathetic (), Greedy (), and Retarded () are the four detecting hate emotion categories from datasets. Every unwanted symbol (</w:t>
      </w:r>
      <w:r w:rsidR="00E15599" w:rsidRPr="00C74B34">
        <w:rPr>
          <w:szCs w:val="18"/>
        </w:rPr>
        <w:t>e.g.,</w:t>
      </w:r>
      <w:r w:rsidRPr="00C74B34">
        <w:rPr>
          <w:szCs w:val="18"/>
        </w:rPr>
        <w:t xml:space="preserve"> commas, dots, hyphens, emoticons, and so on) are separated during the text </w:t>
      </w:r>
      <w:r w:rsidR="00E15599" w:rsidRPr="00C74B34">
        <w:rPr>
          <w:szCs w:val="18"/>
        </w:rPr>
        <w:t>sectionalization</w:t>
      </w:r>
      <w:r w:rsidRPr="00C74B34">
        <w:rPr>
          <w:szCs w:val="18"/>
        </w:rPr>
        <w:t xml:space="preserve"> period for using the dataset suitably. There, </w:t>
      </w:r>
      <w:r w:rsidR="00E15599" w:rsidRPr="00C74B34">
        <w:rPr>
          <w:szCs w:val="18"/>
        </w:rPr>
        <w:t>retarded</w:t>
      </w:r>
      <w:r w:rsidRPr="00C74B34">
        <w:rPr>
          <w:szCs w:val="18"/>
        </w:rPr>
        <w:t xml:space="preserve"> has a dataset of only (). Afterward, the Command-Line string split function is used in this paper to tokenize all the words or characters in statements. Moreover, for finding hate speech from text with four hate emotion classes, precision, recall, and F1-score are utilized smoothly for achieving the desired and preferable accuracy. The obtained accuracy of the Linear Support Vector Machine (SVM) is 86.18 percent, the Long-Short Term Memory (LSTM) is 82.09 percent, the Bidirectional Long-Short Term Memory (Bi-LSTM) is 87.07 percent, the Decision Tree is 72.23 percent, and the Logistic Regression is 85.26 percent when the whole procedures are completed. Here, with 87.07 percent accuracy, the Bidirectional Long-Short Term Memory (Bi-LSTM) gives the best outcome.</w:t>
      </w:r>
    </w:p>
    <w:p w14:paraId="146F954E" w14:textId="77777777" w:rsidR="0007392C" w:rsidRDefault="00AA5BF1" w:rsidP="00AA5BF1">
      <w:pPr>
        <w:pStyle w:val="ReferenceHead"/>
        <w:rPr>
          <w14:ligatures w14:val="standard"/>
        </w:rPr>
      </w:pPr>
      <w:r w:rsidRPr="00586A35">
        <w:rPr>
          <w14:ligatures w14:val="standard"/>
        </w:rPr>
        <w:t>REFERENCES</w:t>
      </w:r>
    </w:p>
    <w:p w14:paraId="17BF954C" w14:textId="77777777" w:rsidR="001A4357" w:rsidRPr="00586A35" w:rsidRDefault="001A4357" w:rsidP="00AA5BF1">
      <w:pPr>
        <w:pStyle w:val="ReferenceHead"/>
        <w:rPr>
          <w14:ligatures w14:val="standard"/>
        </w:rPr>
      </w:pPr>
    </w:p>
    <w:p w14:paraId="2BCF54C9" w14:textId="77777777" w:rsidR="00732D22" w:rsidRPr="000E64FC" w:rsidRDefault="00586A35" w:rsidP="000171F5">
      <w:pPr>
        <w:pStyle w:val="Bibentry"/>
      </w:pPr>
      <w:r w:rsidRPr="00586A35">
        <w:t>[1]</w:t>
      </w:r>
      <w:r w:rsidR="00BC5BDA" w:rsidRPr="00586A35">
        <w:tab/>
      </w:r>
      <w:r w:rsidR="00554935" w:rsidRPr="00554935">
        <w:t>J. M.-D. María Antonia Paz1, Hate Speech: A Systematized Review, Universidad International de La Rioja (UNIR), October-December 2020: 1–.</w:t>
      </w:r>
    </w:p>
    <w:p w14:paraId="4BF46422" w14:textId="77777777" w:rsidR="00554935" w:rsidRDefault="00586A35" w:rsidP="000171F5">
      <w:pPr>
        <w:pStyle w:val="Bibentry"/>
      </w:pPr>
      <w:r w:rsidRPr="000E64FC">
        <w:t>[2]</w:t>
      </w:r>
      <w:r w:rsidR="00BC5BDA" w:rsidRPr="000E64FC">
        <w:tab/>
      </w:r>
      <w:r w:rsidR="00554935" w:rsidRPr="00554935">
        <w:t xml:space="preserve">I. I. D. F. Ashwin </w:t>
      </w:r>
      <w:proofErr w:type="spellStart"/>
      <w:r w:rsidR="00554935" w:rsidRPr="00554935">
        <w:t>Geet</w:t>
      </w:r>
      <w:proofErr w:type="spellEnd"/>
      <w:r w:rsidR="00554935" w:rsidRPr="00554935">
        <w:t xml:space="preserve"> </w:t>
      </w:r>
      <w:proofErr w:type="spellStart"/>
      <w:r w:rsidR="00554935" w:rsidRPr="00554935">
        <w:t>D'Sa</w:t>
      </w:r>
      <w:proofErr w:type="spellEnd"/>
      <w:r w:rsidR="00554935" w:rsidRPr="00554935">
        <w:t xml:space="preserve">, Towards Non-Toxic Landscapes: Automatic Toxic Comment Detection Using DNN, F-54000 Nancy, France: University de Lorraine, CNRS, </w:t>
      </w:r>
      <w:proofErr w:type="spellStart"/>
      <w:r w:rsidR="00554935" w:rsidRPr="00554935">
        <w:t>Inria</w:t>
      </w:r>
      <w:proofErr w:type="spellEnd"/>
      <w:r w:rsidR="00554935" w:rsidRPr="00554935">
        <w:t>, LORIA.</w:t>
      </w:r>
    </w:p>
    <w:p w14:paraId="79B24045" w14:textId="78337CC6" w:rsidR="00732D22" w:rsidRPr="00554935" w:rsidRDefault="000E64FC" w:rsidP="000171F5">
      <w:pPr>
        <w:pStyle w:val="Bibentry"/>
        <w:rPr>
          <w14:ligatures w14:val="none"/>
        </w:rPr>
      </w:pPr>
      <w:r w:rsidRPr="00586A35">
        <w:t xml:space="preserve"> </w:t>
      </w:r>
      <w:r w:rsidR="00586A35" w:rsidRPr="00586A35">
        <w:t>[3]</w:t>
      </w:r>
      <w:r w:rsidR="00BC5BDA" w:rsidRPr="00586A35">
        <w:tab/>
      </w:r>
      <w:r w:rsidR="00554935" w:rsidRPr="00554935">
        <w:t xml:space="preserve">A. M.-F. a. J. Farkas2, Racism, Hate Speech, and </w:t>
      </w:r>
      <w:r w:rsidR="00E15599" w:rsidRPr="00554935">
        <w:t>social media</w:t>
      </w:r>
      <w:r w:rsidR="00554935" w:rsidRPr="00554935">
        <w:t>: A Systematic Review and Critique, Vol. 22(2) 205–224: Television &amp; New Media, 2021.</w:t>
      </w:r>
    </w:p>
    <w:p w14:paraId="465881B0" w14:textId="77777777" w:rsidR="00732D22" w:rsidRDefault="00586A35" w:rsidP="000171F5">
      <w:pPr>
        <w:pStyle w:val="Bibentry"/>
      </w:pPr>
      <w:r w:rsidRPr="00586A35">
        <w:t>[4]</w:t>
      </w:r>
      <w:r w:rsidR="00BC5BDA" w:rsidRPr="00586A35">
        <w:tab/>
      </w:r>
      <w:r w:rsidR="00554935" w:rsidRPr="00554935">
        <w:t xml:space="preserve">N. S.-B. L. M. T. V. H. M. H. L. Sergio </w:t>
      </w:r>
      <w:proofErr w:type="spellStart"/>
      <w:r w:rsidR="00554935" w:rsidRPr="00554935">
        <w:t>Andr´es</w:t>
      </w:r>
      <w:proofErr w:type="spellEnd"/>
      <w:r w:rsidR="00554935" w:rsidRPr="00554935">
        <w:t xml:space="preserve"> </w:t>
      </w:r>
      <w:proofErr w:type="spellStart"/>
      <w:r w:rsidR="00554935" w:rsidRPr="00554935">
        <w:t>Casta˜no-Pulgarína</w:t>
      </w:r>
      <w:proofErr w:type="spellEnd"/>
      <w:r w:rsidR="00554935" w:rsidRPr="00554935">
        <w:t xml:space="preserve">, Internet, social </w:t>
      </w:r>
      <w:proofErr w:type="gramStart"/>
      <w:r w:rsidR="00554935" w:rsidRPr="00554935">
        <w:t>media</w:t>
      </w:r>
      <w:proofErr w:type="gramEnd"/>
      <w:r w:rsidR="00554935" w:rsidRPr="00554935">
        <w:t xml:space="preserve"> and online hate speech. A systematic review, International Journal of Communication, Received 14 July 2020; Received in revised form 26 January 2021; Accepted 23 March 2021.</w:t>
      </w:r>
    </w:p>
    <w:p w14:paraId="4C74290F" w14:textId="76788F29" w:rsidR="000171F5" w:rsidRDefault="000171F5" w:rsidP="000171F5">
      <w:pPr>
        <w:pStyle w:val="Bibentry"/>
      </w:pPr>
      <w:r>
        <w:t>[5</w:t>
      </w:r>
      <w:r w:rsidR="00E15599" w:rsidRPr="00586A35">
        <w:t>]</w:t>
      </w:r>
      <w:r w:rsidR="00E15599">
        <w:t xml:space="preserve"> J.</w:t>
      </w:r>
      <w:r w:rsidRPr="00554935">
        <w:t xml:space="preserve"> H. T. K. M. N. a. R. P. 6. Salla-</w:t>
      </w:r>
      <w:proofErr w:type="spellStart"/>
      <w:r w:rsidRPr="00554935">
        <w:t>Maaria</w:t>
      </w:r>
      <w:proofErr w:type="spellEnd"/>
      <w:r w:rsidRPr="00554935">
        <w:t xml:space="preserve"> Laaksonen1*, The Datafication of Hate: Expectations and Challenges in Automated Hate Speech Monitoring, </w:t>
      </w:r>
      <w:proofErr w:type="spellStart"/>
      <w:r w:rsidRPr="00554935">
        <w:t>Jyväskylä</w:t>
      </w:r>
      <w:proofErr w:type="spellEnd"/>
      <w:r w:rsidRPr="00554935">
        <w:t xml:space="preserve">, Finland: Department of Language and Communication Studies, University of </w:t>
      </w:r>
      <w:proofErr w:type="spellStart"/>
      <w:r w:rsidRPr="00554935">
        <w:t>Jyväskylä</w:t>
      </w:r>
      <w:proofErr w:type="spellEnd"/>
      <w:r w:rsidRPr="00554935">
        <w:t xml:space="preserve">, February 2020 | Volume 3. </w:t>
      </w:r>
    </w:p>
    <w:p w14:paraId="1F580269" w14:textId="7DBBBFE6" w:rsidR="000171F5" w:rsidRPr="00586A35" w:rsidRDefault="000171F5" w:rsidP="000171F5">
      <w:pPr>
        <w:pStyle w:val="Bibentry"/>
      </w:pPr>
      <w:r>
        <w:t>[6</w:t>
      </w:r>
      <w:r w:rsidR="00E15599" w:rsidRPr="00586A35">
        <w:t>]</w:t>
      </w:r>
      <w:r w:rsidR="00E15599">
        <w:t xml:space="preserve"> Hate</w:t>
      </w:r>
      <w:r w:rsidRPr="00554935">
        <w:rPr>
          <w:szCs w:val="14"/>
        </w:rPr>
        <w:t xml:space="preserve"> Speech Detection using Transformer Ensembles on the HASOC </w:t>
      </w:r>
      <w:r w:rsidR="00E15599" w:rsidRPr="00554935">
        <w:rPr>
          <w:szCs w:val="14"/>
        </w:rPr>
        <w:t>dataset?</w:t>
      </w:r>
      <w:r w:rsidRPr="00554935">
        <w:rPr>
          <w:szCs w:val="14"/>
        </w:rPr>
        <w:t xml:space="preserve"> Szeged, Hungary: MTA-SZTE Research Group on Artificial Intelligence, 2019-02996</w:t>
      </w:r>
      <w:r>
        <w:rPr>
          <w:szCs w:val="14"/>
        </w:rPr>
        <w:t xml:space="preserve">. </w:t>
      </w:r>
      <w:r w:rsidRPr="00554935">
        <w:rPr>
          <w:szCs w:val="14"/>
        </w:rPr>
        <w:t xml:space="preserve"> </w:t>
      </w:r>
    </w:p>
    <w:p w14:paraId="0E614772" w14:textId="59C3F535" w:rsidR="000171F5" w:rsidRPr="00586A35" w:rsidRDefault="000171F5" w:rsidP="007D18F9">
      <w:pPr>
        <w:pStyle w:val="Bibentry"/>
      </w:pPr>
      <w:r>
        <w:t>[7</w:t>
      </w:r>
      <w:r w:rsidR="00E15599" w:rsidRPr="00586A35">
        <w:t>]</w:t>
      </w:r>
      <w:r w:rsidR="00E15599">
        <w:t xml:space="preserve"> A.</w:t>
      </w:r>
      <w:r w:rsidRPr="00554935">
        <w:rPr>
          <w:szCs w:val="14"/>
        </w:rPr>
        <w:t xml:space="preserve"> C. F. D. M. P. a. M. T. Fabio Del Vigna12, </w:t>
      </w:r>
      <w:r w:rsidR="00E15599" w:rsidRPr="00554935">
        <w:rPr>
          <w:szCs w:val="14"/>
        </w:rPr>
        <w:t>hate</w:t>
      </w:r>
      <w:r w:rsidRPr="00554935">
        <w:rPr>
          <w:szCs w:val="14"/>
        </w:rPr>
        <w:t xml:space="preserve"> me, hate me not: Hate speech detection on Facebook, </w:t>
      </w:r>
      <w:proofErr w:type="spellStart"/>
      <w:r w:rsidRPr="00554935">
        <w:rPr>
          <w:szCs w:val="14"/>
        </w:rPr>
        <w:t>Istituto</w:t>
      </w:r>
      <w:proofErr w:type="spellEnd"/>
      <w:r w:rsidRPr="00554935">
        <w:rPr>
          <w:szCs w:val="14"/>
        </w:rPr>
        <w:t xml:space="preserve"> di Informatica e </w:t>
      </w:r>
      <w:proofErr w:type="spellStart"/>
      <w:r w:rsidRPr="00554935">
        <w:rPr>
          <w:szCs w:val="14"/>
        </w:rPr>
        <w:t>Telematica</w:t>
      </w:r>
      <w:proofErr w:type="spellEnd"/>
      <w:r w:rsidRPr="00554935">
        <w:rPr>
          <w:szCs w:val="14"/>
        </w:rPr>
        <w:t xml:space="preserve">, CNR, Pisa, Italy., October 23, 2016. </w:t>
      </w:r>
      <w:r w:rsidRPr="00554935">
        <w:rPr>
          <w:color w:val="222222"/>
          <w:szCs w:val="14"/>
          <w:shd w:val="clear" w:color="auto" w:fill="FFFFFF"/>
        </w:rPr>
        <w:t xml:space="preserve"> </w:t>
      </w:r>
      <w:r w:rsidRPr="00554935">
        <w:rPr>
          <w:szCs w:val="14"/>
        </w:rPr>
        <w:t xml:space="preserve"> </w:t>
      </w:r>
    </w:p>
    <w:p w14:paraId="44FE96F6" w14:textId="12FD57F8" w:rsidR="00554935" w:rsidRPr="007D18F9" w:rsidRDefault="007D18F9" w:rsidP="007D18F9">
      <w:pPr>
        <w:pStyle w:val="Bibentry"/>
      </w:pPr>
      <w:r>
        <w:t>[8</w:t>
      </w:r>
      <w:r w:rsidR="00E15599" w:rsidRPr="00586A35">
        <w:t>]</w:t>
      </w:r>
      <w:r w:rsidR="00E15599">
        <w:t xml:space="preserve"> S.</w:t>
      </w:r>
      <w:r w:rsidRPr="00554935">
        <w:rPr>
          <w:szCs w:val="14"/>
        </w:rPr>
        <w:t xml:space="preserve"> B. S. G. K. B. Y. Al-</w:t>
      </w:r>
      <w:proofErr w:type="spellStart"/>
      <w:r w:rsidRPr="00554935">
        <w:rPr>
          <w:szCs w:val="14"/>
        </w:rPr>
        <w:t>Onaizan</w:t>
      </w:r>
      <w:proofErr w:type="spellEnd"/>
      <w:r w:rsidRPr="00554935">
        <w:rPr>
          <w:szCs w:val="14"/>
        </w:rPr>
        <w:t xml:space="preserve">, </w:t>
      </w:r>
      <w:proofErr w:type="spellStart"/>
      <w:r w:rsidRPr="00554935">
        <w:rPr>
          <w:szCs w:val="14"/>
        </w:rPr>
        <w:t>NeuralWord</w:t>
      </w:r>
      <w:proofErr w:type="spellEnd"/>
      <w:r w:rsidRPr="00554935">
        <w:rPr>
          <w:szCs w:val="14"/>
        </w:rPr>
        <w:t xml:space="preserve"> Decomposition Models for Abusive Language Detection, Amazon AWS, USA, August 2019.  </w:t>
      </w:r>
      <w:r w:rsidRPr="00554935">
        <w:rPr>
          <w:color w:val="222222"/>
          <w:szCs w:val="14"/>
          <w:shd w:val="clear" w:color="auto" w:fill="FFFFFF"/>
        </w:rPr>
        <w:t xml:space="preserve"> </w:t>
      </w:r>
      <w:r w:rsidRPr="00554935">
        <w:rPr>
          <w:szCs w:val="14"/>
        </w:rPr>
        <w:t xml:space="preserve"> </w:t>
      </w:r>
    </w:p>
    <w:p w14:paraId="75F23E32" w14:textId="143EAE87" w:rsidR="004B544B" w:rsidRDefault="007D18F9" w:rsidP="004B544B">
      <w:pPr>
        <w:pStyle w:val="Bibentry"/>
        <w:rPr>
          <w:szCs w:val="14"/>
        </w:rPr>
      </w:pPr>
      <w:r>
        <w:t xml:space="preserve"> [9</w:t>
      </w:r>
      <w:r w:rsidR="00E15599" w:rsidRPr="00586A35">
        <w:t>]</w:t>
      </w:r>
      <w:r w:rsidR="00E15599">
        <w:t xml:space="preserve"> W.</w:t>
      </w:r>
      <w:r w:rsidRPr="00554935">
        <w:rPr>
          <w:szCs w:val="14"/>
        </w:rPr>
        <w:t xml:space="preserve"> Y. a. A. </w:t>
      </w:r>
      <w:proofErr w:type="spellStart"/>
      <w:r w:rsidRPr="00554935">
        <w:rPr>
          <w:szCs w:val="14"/>
        </w:rPr>
        <w:t>Zubiaga</w:t>
      </w:r>
      <w:proofErr w:type="spellEnd"/>
      <w:r w:rsidRPr="00554935">
        <w:rPr>
          <w:szCs w:val="14"/>
        </w:rPr>
        <w:t xml:space="preserve">, Towards generalizable hate speech detection: a review on obstacles and solutions, United Kingdom: School of Electronic Engineering and Computer Science, Queen Mary University of London, London, 17 June 2021.  </w:t>
      </w:r>
    </w:p>
    <w:p w14:paraId="6948F468" w14:textId="1FD364E8" w:rsidR="004B544B" w:rsidRPr="007D18F9" w:rsidRDefault="007D18F9" w:rsidP="004B544B">
      <w:pPr>
        <w:pStyle w:val="Bibentry"/>
      </w:pPr>
      <w:r w:rsidRPr="00554935">
        <w:rPr>
          <w:color w:val="222222"/>
          <w:szCs w:val="14"/>
          <w:shd w:val="clear" w:color="auto" w:fill="FFFFFF"/>
        </w:rPr>
        <w:t xml:space="preserve"> </w:t>
      </w:r>
      <w:r w:rsidRPr="00554935">
        <w:rPr>
          <w:szCs w:val="14"/>
        </w:rPr>
        <w:t xml:space="preserve"> </w:t>
      </w:r>
      <w:r w:rsidR="004B544B">
        <w:t>[10</w:t>
      </w:r>
      <w:r w:rsidR="00E15599" w:rsidRPr="00586A35">
        <w:t>]</w:t>
      </w:r>
      <w:r w:rsidR="00E15599">
        <w:t xml:space="preserve"> J.</w:t>
      </w:r>
      <w:r w:rsidR="004B544B" w:rsidRPr="004B544B">
        <w:rPr>
          <w:szCs w:val="14"/>
        </w:rPr>
        <w:t xml:space="preserve"> R. a. R. </w:t>
      </w:r>
      <w:proofErr w:type="spellStart"/>
      <w:r w:rsidR="004B544B" w:rsidRPr="004B544B">
        <w:rPr>
          <w:szCs w:val="14"/>
        </w:rPr>
        <w:t>Krestel</w:t>
      </w:r>
      <w:proofErr w:type="spellEnd"/>
      <w:r w:rsidR="004B544B" w:rsidRPr="004B544B">
        <w:rPr>
          <w:szCs w:val="14"/>
        </w:rPr>
        <w:t xml:space="preserve">, Toxic Comment Detection in Online Discussions, </w:t>
      </w:r>
      <w:proofErr w:type="spellStart"/>
      <w:r w:rsidR="004B544B" w:rsidRPr="004B544B">
        <w:rPr>
          <w:szCs w:val="14"/>
        </w:rPr>
        <w:t>Hasso</w:t>
      </w:r>
      <w:proofErr w:type="spellEnd"/>
      <w:r w:rsidR="004B544B" w:rsidRPr="004B544B">
        <w:rPr>
          <w:szCs w:val="14"/>
        </w:rPr>
        <w:t xml:space="preserve"> Plattner Institute, University of Potsdam.</w:t>
      </w:r>
      <w:r w:rsidR="004B544B" w:rsidRPr="00554935">
        <w:rPr>
          <w:szCs w:val="14"/>
        </w:rPr>
        <w:t xml:space="preserve"> </w:t>
      </w:r>
    </w:p>
    <w:p w14:paraId="2ED51785" w14:textId="77777777" w:rsidR="00554935" w:rsidRPr="004B544B" w:rsidRDefault="00554935" w:rsidP="004B544B">
      <w:pPr>
        <w:pStyle w:val="Bibentry"/>
      </w:pPr>
    </w:p>
    <w:p w14:paraId="3FF405B5" w14:textId="77777777" w:rsidR="004B544B" w:rsidRPr="007D18F9" w:rsidRDefault="004B544B" w:rsidP="004B544B">
      <w:pPr>
        <w:pStyle w:val="Bibentry"/>
      </w:pPr>
    </w:p>
    <w:p w14:paraId="0F8BDA08" w14:textId="77777777" w:rsidR="00586A35" w:rsidRDefault="00586A35" w:rsidP="00C14A4F">
      <w:pPr>
        <w:pStyle w:val="MetadataHead"/>
        <w:rPr>
          <w:color w:val="auto"/>
          <w:sz w:val="14"/>
          <w:szCs w:val="14"/>
          <w14:ligatures w14:val="standard"/>
        </w:rPr>
      </w:pPr>
    </w:p>
    <w:p w14:paraId="03382041" w14:textId="77777777" w:rsidR="004B544B" w:rsidRPr="00586A35" w:rsidRDefault="004B544B" w:rsidP="00C14A4F">
      <w:pPr>
        <w:pStyle w:val="MetadataHead"/>
        <w:rPr>
          <w:color w:val="auto"/>
          <w:sz w:val="14"/>
          <w:szCs w:val="14"/>
          <w14:ligatures w14:val="standard"/>
        </w:rPr>
      </w:pPr>
    </w:p>
    <w:sectPr w:rsidR="004B544B"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BD22D" w14:textId="77777777" w:rsidR="0097791F" w:rsidRDefault="0097791F">
      <w:r>
        <w:separator/>
      </w:r>
    </w:p>
  </w:endnote>
  <w:endnote w:type="continuationSeparator" w:id="0">
    <w:p w14:paraId="1A212689" w14:textId="77777777" w:rsidR="0097791F" w:rsidRDefault="0097791F">
      <w:r>
        <w:continuationSeparator/>
      </w:r>
    </w:p>
  </w:endnote>
  <w:endnote w:type="continuationNotice" w:id="1">
    <w:p w14:paraId="3FC55C1B" w14:textId="77777777" w:rsidR="0097791F" w:rsidRDefault="009779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9D3D8" w14:textId="77777777" w:rsidR="00586A35" w:rsidRPr="00586A35" w:rsidRDefault="00586A35" w:rsidP="00586A35">
    <w:pPr>
      <w:pStyle w:val="Footer"/>
      <w:rPr>
        <w:rStyle w:val="PageNumber"/>
        <w:rFonts w:ascii="Linux Biolinum" w:hAnsi="Linux Biolinum" w:cs="Linux Biolinum"/>
      </w:rPr>
    </w:pPr>
  </w:p>
  <w:p w14:paraId="4770CCBA"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BA005"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8D013" w14:textId="77777777" w:rsidR="0097791F" w:rsidRDefault="0097791F">
      <w:r>
        <w:separator/>
      </w:r>
    </w:p>
  </w:footnote>
  <w:footnote w:type="continuationSeparator" w:id="0">
    <w:p w14:paraId="52AB331B" w14:textId="77777777" w:rsidR="0097791F" w:rsidRDefault="0097791F">
      <w:r>
        <w:continuationSeparator/>
      </w:r>
    </w:p>
  </w:footnote>
  <w:footnote w:type="continuationNotice" w:id="1">
    <w:p w14:paraId="4E8694E3" w14:textId="77777777" w:rsidR="0097791F" w:rsidRDefault="0097791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2500" w:type="pct"/>
      <w:tblLook w:val="0000" w:firstRow="0" w:lastRow="0" w:firstColumn="0" w:lastColumn="0" w:noHBand="0" w:noVBand="0"/>
    </w:tblPr>
    <w:tblGrid>
      <w:gridCol w:w="5040"/>
    </w:tblGrid>
    <w:tr w:rsidR="00EE33B2" w:rsidRPr="00586A35" w14:paraId="5491F5A1" w14:textId="77777777" w:rsidTr="00EE33B2">
      <w:tc>
        <w:tcPr>
          <w:tcW w:w="5000" w:type="pct"/>
          <w:vAlign w:val="center"/>
        </w:tcPr>
        <w:p w14:paraId="6F15F486" w14:textId="14B7AE49" w:rsidR="00EE33B2" w:rsidRPr="00586A35" w:rsidRDefault="00EE33B2" w:rsidP="00586A35">
          <w:pPr>
            <w:pStyle w:val="Header"/>
            <w:tabs>
              <w:tab w:val="clear" w:pos="4320"/>
              <w:tab w:val="clear" w:pos="8640"/>
            </w:tabs>
            <w:jc w:val="left"/>
            <w:rPr>
              <w:rFonts w:ascii="Linux Biolinum" w:hAnsi="Linux Biolinum" w:cs="Linux Biolinum"/>
            </w:rPr>
          </w:pPr>
        </w:p>
      </w:tc>
    </w:tr>
  </w:tbl>
  <w:p w14:paraId="7E8902E4" w14:textId="77777777" w:rsidR="002B01E4" w:rsidRPr="00586A35" w:rsidRDefault="002B01E4"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0B83AC97" w14:textId="77777777" w:rsidTr="00586A35">
      <w:tc>
        <w:tcPr>
          <w:tcW w:w="2500" w:type="pct"/>
          <w:vAlign w:val="center"/>
        </w:tcPr>
        <w:p w14:paraId="7A62ACDB" w14:textId="765BA61D" w:rsidR="00586A35" w:rsidRPr="00586A35" w:rsidRDefault="00E54FA8" w:rsidP="00A42EF3">
          <w:pPr>
            <w:pStyle w:val="Header"/>
            <w:tabs>
              <w:tab w:val="clear" w:pos="4320"/>
              <w:tab w:val="clear" w:pos="8640"/>
            </w:tabs>
            <w:ind w:right="-108"/>
            <w:jc w:val="left"/>
            <w:rPr>
              <w:rFonts w:ascii="Linux Biolinum" w:hAnsi="Linux Biolinum" w:cs="Linux Biolinum"/>
            </w:rPr>
          </w:pPr>
          <w:r>
            <w:rPr>
              <w:rFonts w:ascii="Linux Biolinum" w:hAnsi="Linux Biolinum" w:cs="Linux Biolinum"/>
            </w:rPr>
            <w:t xml:space="preserve">Conceptual </w:t>
          </w:r>
          <w:r w:rsidR="00EC3858">
            <w:rPr>
              <w:rFonts w:ascii="Linux Biolinum" w:hAnsi="Linux Biolinum" w:cs="Linux Biolinum"/>
            </w:rPr>
            <w:t xml:space="preserve">Clarity and Terminology of </w:t>
          </w:r>
          <w:r w:rsidR="00436FD5">
            <w:rPr>
              <w:rFonts w:ascii="Linux Biolinum" w:hAnsi="Linux Biolinum" w:cs="Linux Biolinum"/>
            </w:rPr>
            <w:t>Hate-speech</w:t>
          </w:r>
          <w:r w:rsidR="00EC3858">
            <w:rPr>
              <w:rFonts w:ascii="Linux Biolinum" w:hAnsi="Linux Biolinum" w:cs="Linux Biolinum"/>
            </w:rPr>
            <w:t xml:space="preserve"> </w:t>
          </w:r>
          <w:r w:rsidR="00A42EF3">
            <w:rPr>
              <w:rFonts w:ascii="Linux Biolinum" w:hAnsi="Linux Biolinum" w:cs="Linux Biolinum"/>
            </w:rPr>
            <w:t>Intensity Scale</w:t>
          </w:r>
        </w:p>
      </w:tc>
      <w:tc>
        <w:tcPr>
          <w:tcW w:w="2500" w:type="pct"/>
          <w:vAlign w:val="center"/>
        </w:tcPr>
        <w:p w14:paraId="368E4897" w14:textId="03C282CC" w:rsidR="00586A35" w:rsidRPr="00586A35" w:rsidRDefault="00586A35" w:rsidP="00EE33B2">
          <w:pPr>
            <w:pStyle w:val="Header"/>
            <w:tabs>
              <w:tab w:val="clear" w:pos="4320"/>
              <w:tab w:val="clear" w:pos="8640"/>
            </w:tabs>
            <w:jc w:val="center"/>
            <w:rPr>
              <w:rFonts w:ascii="Linux Biolinum" w:hAnsi="Linux Biolinum" w:cs="Linux Biolinum"/>
            </w:rPr>
          </w:pPr>
        </w:p>
      </w:tc>
    </w:tr>
  </w:tbl>
  <w:p w14:paraId="5580C744"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6F08BE"/>
    <w:multiLevelType w:val="hybridMultilevel"/>
    <w:tmpl w:val="E842A870"/>
    <w:lvl w:ilvl="0" w:tplc="5D667FD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11719D5"/>
    <w:multiLevelType w:val="hybridMultilevel"/>
    <w:tmpl w:val="33EC4090"/>
    <w:lvl w:ilvl="0" w:tplc="57EC581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2ED43095"/>
    <w:multiLevelType w:val="hybridMultilevel"/>
    <w:tmpl w:val="BD0636A6"/>
    <w:lvl w:ilvl="0" w:tplc="E7D8F586">
      <w:start w:val="1"/>
      <w:numFmt w:val="upp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6726FD"/>
    <w:multiLevelType w:val="hybridMultilevel"/>
    <w:tmpl w:val="01044A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330F7434"/>
    <w:multiLevelType w:val="hybridMultilevel"/>
    <w:tmpl w:val="5FF80480"/>
    <w:lvl w:ilvl="0" w:tplc="0282AE9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1" w15:restartNumberingAfterBreak="0">
    <w:nsid w:val="375F6E49"/>
    <w:multiLevelType w:val="hybridMultilevel"/>
    <w:tmpl w:val="ED80F664"/>
    <w:lvl w:ilvl="0" w:tplc="FA5E6A48">
      <w:start w:val="1"/>
      <w:numFmt w:val="upperRoman"/>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3"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5"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6" w15:restartNumberingAfterBreak="0">
    <w:nsid w:val="5206091E"/>
    <w:multiLevelType w:val="hybridMultilevel"/>
    <w:tmpl w:val="5D82DAE6"/>
    <w:lvl w:ilvl="0" w:tplc="28DCC470">
      <w:start w:val="1"/>
      <w:numFmt w:val="upperLetter"/>
      <w:pStyle w:val="ListParagraph"/>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9"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12D4DC5"/>
    <w:multiLevelType w:val="hybridMultilevel"/>
    <w:tmpl w:val="C13A82DE"/>
    <w:lvl w:ilvl="0" w:tplc="0C08F9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2" w15:restartNumberingAfterBreak="0">
    <w:nsid w:val="64211774"/>
    <w:multiLevelType w:val="hybridMultilevel"/>
    <w:tmpl w:val="F0AECBEE"/>
    <w:lvl w:ilvl="0" w:tplc="FDE4CD9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8B71A0"/>
    <w:multiLevelType w:val="hybridMultilevel"/>
    <w:tmpl w:val="2EEA1C86"/>
    <w:lvl w:ilvl="0" w:tplc="C038CC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5"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7" w15:restartNumberingAfterBreak="0">
    <w:nsid w:val="782459EB"/>
    <w:multiLevelType w:val="multilevel"/>
    <w:tmpl w:val="858265B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9"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16"/>
  </w:num>
  <w:num w:numId="3">
    <w:abstractNumId w:val="11"/>
  </w:num>
  <w:num w:numId="4">
    <w:abstractNumId w:val="36"/>
  </w:num>
  <w:num w:numId="5">
    <w:abstractNumId w:val="25"/>
  </w:num>
  <w:num w:numId="6">
    <w:abstractNumId w:val="20"/>
  </w:num>
  <w:num w:numId="7">
    <w:abstractNumId w:val="34"/>
  </w:num>
  <w:num w:numId="8">
    <w:abstractNumId w:val="28"/>
  </w:num>
  <w:num w:numId="9">
    <w:abstractNumId w:val="31"/>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7"/>
  </w:num>
  <w:num w:numId="21">
    <w:abstractNumId w:val="30"/>
  </w:num>
  <w:num w:numId="22">
    <w:abstractNumId w:val="39"/>
  </w:num>
  <w:num w:numId="23">
    <w:abstractNumId w:val="15"/>
  </w:num>
  <w:num w:numId="24">
    <w:abstractNumId w:val="35"/>
  </w:num>
  <w:num w:numId="25">
    <w:abstractNumId w:val="29"/>
  </w:num>
  <w:num w:numId="26">
    <w:abstractNumId w:val="22"/>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num>
  <w:num w:numId="30">
    <w:abstractNumId w:val="14"/>
  </w:num>
  <w:num w:numId="31">
    <w:abstractNumId w:val="12"/>
  </w:num>
  <w:num w:numId="32">
    <w:abstractNumId w:val="19"/>
  </w:num>
  <w:num w:numId="33">
    <w:abstractNumId w:val="33"/>
  </w:num>
  <w:num w:numId="34">
    <w:abstractNumId w:val="32"/>
  </w:num>
  <w:num w:numId="35">
    <w:abstractNumId w:val="17"/>
  </w:num>
  <w:num w:numId="36">
    <w:abstractNumId w:val="37"/>
  </w:num>
  <w:num w:numId="37">
    <w:abstractNumId w:val="21"/>
  </w:num>
  <w:num w:numId="38">
    <w:abstractNumId w:val="10"/>
  </w:num>
  <w:num w:numId="39">
    <w:abstractNumId w:val="13"/>
  </w:num>
  <w:num w:numId="40">
    <w:abstractNumId w:val="26"/>
  </w:num>
  <w:num w:numId="41">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proofState w:spelling="clean" w:grammar="clean"/>
  <w:attachedTemplate r:id="rId1"/>
  <w:linkStyles/>
  <w:trackRevision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598B"/>
    <w:rsid w:val="0001101B"/>
    <w:rsid w:val="000171F5"/>
    <w:rsid w:val="00035FAD"/>
    <w:rsid w:val="00041330"/>
    <w:rsid w:val="00045252"/>
    <w:rsid w:val="00045FC5"/>
    <w:rsid w:val="00047398"/>
    <w:rsid w:val="00050EEF"/>
    <w:rsid w:val="00052A1A"/>
    <w:rsid w:val="00052C34"/>
    <w:rsid w:val="00053A4B"/>
    <w:rsid w:val="00056777"/>
    <w:rsid w:val="00062D29"/>
    <w:rsid w:val="000713CD"/>
    <w:rsid w:val="00072E69"/>
    <w:rsid w:val="0007392C"/>
    <w:rsid w:val="000739F9"/>
    <w:rsid w:val="00077680"/>
    <w:rsid w:val="00080E27"/>
    <w:rsid w:val="000819C0"/>
    <w:rsid w:val="00082D38"/>
    <w:rsid w:val="0008431E"/>
    <w:rsid w:val="00087E51"/>
    <w:rsid w:val="000923DF"/>
    <w:rsid w:val="000B0485"/>
    <w:rsid w:val="000C050B"/>
    <w:rsid w:val="000C5843"/>
    <w:rsid w:val="000E0A8E"/>
    <w:rsid w:val="000E118B"/>
    <w:rsid w:val="000E278E"/>
    <w:rsid w:val="000E64FC"/>
    <w:rsid w:val="000E7A87"/>
    <w:rsid w:val="000F6090"/>
    <w:rsid w:val="001003BD"/>
    <w:rsid w:val="001041A3"/>
    <w:rsid w:val="0010534D"/>
    <w:rsid w:val="001222F2"/>
    <w:rsid w:val="00125520"/>
    <w:rsid w:val="00125AC6"/>
    <w:rsid w:val="00127D30"/>
    <w:rsid w:val="0013113A"/>
    <w:rsid w:val="001314CF"/>
    <w:rsid w:val="001351C1"/>
    <w:rsid w:val="001363F5"/>
    <w:rsid w:val="00140C02"/>
    <w:rsid w:val="00141A17"/>
    <w:rsid w:val="0014244B"/>
    <w:rsid w:val="00142FEA"/>
    <w:rsid w:val="001453E7"/>
    <w:rsid w:val="00145419"/>
    <w:rsid w:val="00145486"/>
    <w:rsid w:val="00152510"/>
    <w:rsid w:val="001566AE"/>
    <w:rsid w:val="001751F7"/>
    <w:rsid w:val="001824C4"/>
    <w:rsid w:val="00193445"/>
    <w:rsid w:val="001961CD"/>
    <w:rsid w:val="001A06AF"/>
    <w:rsid w:val="001A4357"/>
    <w:rsid w:val="001A43B1"/>
    <w:rsid w:val="001A71BB"/>
    <w:rsid w:val="001B05F9"/>
    <w:rsid w:val="001B29D6"/>
    <w:rsid w:val="001C122B"/>
    <w:rsid w:val="001C3575"/>
    <w:rsid w:val="001D5887"/>
    <w:rsid w:val="001E2720"/>
    <w:rsid w:val="001E71D7"/>
    <w:rsid w:val="001F1186"/>
    <w:rsid w:val="001F652E"/>
    <w:rsid w:val="0020294A"/>
    <w:rsid w:val="00204CBB"/>
    <w:rsid w:val="002233F8"/>
    <w:rsid w:val="0022499E"/>
    <w:rsid w:val="0023119D"/>
    <w:rsid w:val="00234DE2"/>
    <w:rsid w:val="00235BDD"/>
    <w:rsid w:val="00245119"/>
    <w:rsid w:val="00250FEF"/>
    <w:rsid w:val="0025179F"/>
    <w:rsid w:val="00252596"/>
    <w:rsid w:val="00264B6B"/>
    <w:rsid w:val="00270347"/>
    <w:rsid w:val="0027195D"/>
    <w:rsid w:val="00273736"/>
    <w:rsid w:val="002738DA"/>
    <w:rsid w:val="00282789"/>
    <w:rsid w:val="00290DF5"/>
    <w:rsid w:val="002919A2"/>
    <w:rsid w:val="00292645"/>
    <w:rsid w:val="0029583F"/>
    <w:rsid w:val="002A517A"/>
    <w:rsid w:val="002B01E4"/>
    <w:rsid w:val="002B1F59"/>
    <w:rsid w:val="002D26C4"/>
    <w:rsid w:val="002F069E"/>
    <w:rsid w:val="002F2289"/>
    <w:rsid w:val="002F2EB2"/>
    <w:rsid w:val="00301545"/>
    <w:rsid w:val="00303FAD"/>
    <w:rsid w:val="003057B1"/>
    <w:rsid w:val="00307501"/>
    <w:rsid w:val="00317850"/>
    <w:rsid w:val="00321DDC"/>
    <w:rsid w:val="0032775A"/>
    <w:rsid w:val="0033342D"/>
    <w:rsid w:val="003342CD"/>
    <w:rsid w:val="00336D12"/>
    <w:rsid w:val="0034235E"/>
    <w:rsid w:val="00356296"/>
    <w:rsid w:val="00357671"/>
    <w:rsid w:val="00373175"/>
    <w:rsid w:val="0037572A"/>
    <w:rsid w:val="00376CCC"/>
    <w:rsid w:val="0038080D"/>
    <w:rsid w:val="00380A14"/>
    <w:rsid w:val="00390853"/>
    <w:rsid w:val="00392395"/>
    <w:rsid w:val="003936B1"/>
    <w:rsid w:val="003944CF"/>
    <w:rsid w:val="003A1ABD"/>
    <w:rsid w:val="003B1CA3"/>
    <w:rsid w:val="003B44F3"/>
    <w:rsid w:val="003C2982"/>
    <w:rsid w:val="003C3338"/>
    <w:rsid w:val="003D0DD2"/>
    <w:rsid w:val="003D544B"/>
    <w:rsid w:val="003D7001"/>
    <w:rsid w:val="003D75C4"/>
    <w:rsid w:val="003E6247"/>
    <w:rsid w:val="003F4297"/>
    <w:rsid w:val="003F5DAE"/>
    <w:rsid w:val="003F5F3D"/>
    <w:rsid w:val="003F7CA2"/>
    <w:rsid w:val="00407593"/>
    <w:rsid w:val="004128EE"/>
    <w:rsid w:val="00417886"/>
    <w:rsid w:val="00427C7D"/>
    <w:rsid w:val="00431CB0"/>
    <w:rsid w:val="00436FD5"/>
    <w:rsid w:val="00450F29"/>
    <w:rsid w:val="0046042C"/>
    <w:rsid w:val="0046412F"/>
    <w:rsid w:val="0048106F"/>
    <w:rsid w:val="0048126B"/>
    <w:rsid w:val="0048252C"/>
    <w:rsid w:val="004825CE"/>
    <w:rsid w:val="004836A6"/>
    <w:rsid w:val="00492EF4"/>
    <w:rsid w:val="004947C9"/>
    <w:rsid w:val="00495781"/>
    <w:rsid w:val="0049624F"/>
    <w:rsid w:val="00497365"/>
    <w:rsid w:val="004A7556"/>
    <w:rsid w:val="004B0BF6"/>
    <w:rsid w:val="004B544B"/>
    <w:rsid w:val="004C1EDF"/>
    <w:rsid w:val="004C49F3"/>
    <w:rsid w:val="004C6B2D"/>
    <w:rsid w:val="004E7AA9"/>
    <w:rsid w:val="004F535A"/>
    <w:rsid w:val="004F728A"/>
    <w:rsid w:val="0050103C"/>
    <w:rsid w:val="0050314D"/>
    <w:rsid w:val="005041C6"/>
    <w:rsid w:val="00504C8B"/>
    <w:rsid w:val="00506D54"/>
    <w:rsid w:val="00506EF6"/>
    <w:rsid w:val="00511E4B"/>
    <w:rsid w:val="005153AC"/>
    <w:rsid w:val="005160AB"/>
    <w:rsid w:val="00523CD9"/>
    <w:rsid w:val="00524C99"/>
    <w:rsid w:val="005326BC"/>
    <w:rsid w:val="00534BD4"/>
    <w:rsid w:val="00540C55"/>
    <w:rsid w:val="005453F7"/>
    <w:rsid w:val="00551881"/>
    <w:rsid w:val="005528F6"/>
    <w:rsid w:val="00554935"/>
    <w:rsid w:val="005570A6"/>
    <w:rsid w:val="0058578F"/>
    <w:rsid w:val="00586A35"/>
    <w:rsid w:val="005927BE"/>
    <w:rsid w:val="00596082"/>
    <w:rsid w:val="00596F2A"/>
    <w:rsid w:val="005A6E6C"/>
    <w:rsid w:val="005B1AB5"/>
    <w:rsid w:val="005B2ED3"/>
    <w:rsid w:val="005B493F"/>
    <w:rsid w:val="005B4E29"/>
    <w:rsid w:val="005C0062"/>
    <w:rsid w:val="005C3A3A"/>
    <w:rsid w:val="005C3D72"/>
    <w:rsid w:val="005C5E36"/>
    <w:rsid w:val="005D0695"/>
    <w:rsid w:val="005D0CCE"/>
    <w:rsid w:val="005D27BA"/>
    <w:rsid w:val="005D7E6E"/>
    <w:rsid w:val="005E22A3"/>
    <w:rsid w:val="005F30FF"/>
    <w:rsid w:val="005F481D"/>
    <w:rsid w:val="00600A20"/>
    <w:rsid w:val="00605A30"/>
    <w:rsid w:val="00607A60"/>
    <w:rsid w:val="00610867"/>
    <w:rsid w:val="0061273A"/>
    <w:rsid w:val="00612C56"/>
    <w:rsid w:val="00612E4E"/>
    <w:rsid w:val="006305D7"/>
    <w:rsid w:val="006317A6"/>
    <w:rsid w:val="0063608B"/>
    <w:rsid w:val="00644AC8"/>
    <w:rsid w:val="00647D75"/>
    <w:rsid w:val="00650463"/>
    <w:rsid w:val="006514CD"/>
    <w:rsid w:val="0065275A"/>
    <w:rsid w:val="00654D92"/>
    <w:rsid w:val="006604DF"/>
    <w:rsid w:val="00660A05"/>
    <w:rsid w:val="00670649"/>
    <w:rsid w:val="006712CE"/>
    <w:rsid w:val="00675128"/>
    <w:rsid w:val="0069472B"/>
    <w:rsid w:val="00694749"/>
    <w:rsid w:val="006978B2"/>
    <w:rsid w:val="006A22F6"/>
    <w:rsid w:val="006A29E8"/>
    <w:rsid w:val="006A3701"/>
    <w:rsid w:val="006B4623"/>
    <w:rsid w:val="006C4BE3"/>
    <w:rsid w:val="006D0E9B"/>
    <w:rsid w:val="006D12FC"/>
    <w:rsid w:val="006D2239"/>
    <w:rsid w:val="006D36E7"/>
    <w:rsid w:val="006E0D12"/>
    <w:rsid w:val="006E4407"/>
    <w:rsid w:val="006E7653"/>
    <w:rsid w:val="006F050A"/>
    <w:rsid w:val="006F1681"/>
    <w:rsid w:val="006F61C6"/>
    <w:rsid w:val="00701FA6"/>
    <w:rsid w:val="0070306F"/>
    <w:rsid w:val="007031F1"/>
    <w:rsid w:val="00704021"/>
    <w:rsid w:val="0070473B"/>
    <w:rsid w:val="0070531E"/>
    <w:rsid w:val="0071099D"/>
    <w:rsid w:val="00717FB2"/>
    <w:rsid w:val="007249CB"/>
    <w:rsid w:val="00724E9F"/>
    <w:rsid w:val="00727914"/>
    <w:rsid w:val="00727EBD"/>
    <w:rsid w:val="00732243"/>
    <w:rsid w:val="00732D22"/>
    <w:rsid w:val="00743328"/>
    <w:rsid w:val="007451FF"/>
    <w:rsid w:val="00745373"/>
    <w:rsid w:val="00747E69"/>
    <w:rsid w:val="00751EC1"/>
    <w:rsid w:val="00752225"/>
    <w:rsid w:val="00753104"/>
    <w:rsid w:val="00753548"/>
    <w:rsid w:val="00753BD5"/>
    <w:rsid w:val="00755B82"/>
    <w:rsid w:val="00755DEC"/>
    <w:rsid w:val="00760F9C"/>
    <w:rsid w:val="00761C8E"/>
    <w:rsid w:val="00764059"/>
    <w:rsid w:val="007647B0"/>
    <w:rsid w:val="00765265"/>
    <w:rsid w:val="00770330"/>
    <w:rsid w:val="007800CE"/>
    <w:rsid w:val="00780227"/>
    <w:rsid w:val="00793451"/>
    <w:rsid w:val="00793808"/>
    <w:rsid w:val="0079682F"/>
    <w:rsid w:val="00796EFE"/>
    <w:rsid w:val="00797D60"/>
    <w:rsid w:val="007A3F4E"/>
    <w:rsid w:val="007A481F"/>
    <w:rsid w:val="007A4A7D"/>
    <w:rsid w:val="007A502C"/>
    <w:rsid w:val="007A579F"/>
    <w:rsid w:val="007C01C4"/>
    <w:rsid w:val="007C0291"/>
    <w:rsid w:val="007C57E7"/>
    <w:rsid w:val="007D18F9"/>
    <w:rsid w:val="007D3C28"/>
    <w:rsid w:val="007D4E3C"/>
    <w:rsid w:val="007E022A"/>
    <w:rsid w:val="007E0B4F"/>
    <w:rsid w:val="007E7648"/>
    <w:rsid w:val="007F2D1D"/>
    <w:rsid w:val="008022A0"/>
    <w:rsid w:val="00802E06"/>
    <w:rsid w:val="008051C3"/>
    <w:rsid w:val="00810CE2"/>
    <w:rsid w:val="008147BF"/>
    <w:rsid w:val="008150D4"/>
    <w:rsid w:val="00824131"/>
    <w:rsid w:val="008313F7"/>
    <w:rsid w:val="0083735E"/>
    <w:rsid w:val="00837CBF"/>
    <w:rsid w:val="00843705"/>
    <w:rsid w:val="00847A31"/>
    <w:rsid w:val="00850D0C"/>
    <w:rsid w:val="0085553A"/>
    <w:rsid w:val="008601F0"/>
    <w:rsid w:val="00862F47"/>
    <w:rsid w:val="00862F7E"/>
    <w:rsid w:val="00871E83"/>
    <w:rsid w:val="00872554"/>
    <w:rsid w:val="00886BBC"/>
    <w:rsid w:val="0089066F"/>
    <w:rsid w:val="00891A1D"/>
    <w:rsid w:val="008949E1"/>
    <w:rsid w:val="008A665A"/>
    <w:rsid w:val="008A71FA"/>
    <w:rsid w:val="008B1EFD"/>
    <w:rsid w:val="008B710D"/>
    <w:rsid w:val="008C4CBC"/>
    <w:rsid w:val="008C6E83"/>
    <w:rsid w:val="008C72C9"/>
    <w:rsid w:val="008D4A83"/>
    <w:rsid w:val="008E5053"/>
    <w:rsid w:val="008F3406"/>
    <w:rsid w:val="008F6FB8"/>
    <w:rsid w:val="009010B7"/>
    <w:rsid w:val="009073E1"/>
    <w:rsid w:val="0092209C"/>
    <w:rsid w:val="00922D48"/>
    <w:rsid w:val="009268B7"/>
    <w:rsid w:val="00926E45"/>
    <w:rsid w:val="00931F2B"/>
    <w:rsid w:val="00932662"/>
    <w:rsid w:val="00934FE1"/>
    <w:rsid w:val="00936367"/>
    <w:rsid w:val="00936F8D"/>
    <w:rsid w:val="0095071A"/>
    <w:rsid w:val="00955704"/>
    <w:rsid w:val="00962503"/>
    <w:rsid w:val="00966299"/>
    <w:rsid w:val="009668DE"/>
    <w:rsid w:val="009740B8"/>
    <w:rsid w:val="00976413"/>
    <w:rsid w:val="0097791F"/>
    <w:rsid w:val="00982C4C"/>
    <w:rsid w:val="00986039"/>
    <w:rsid w:val="009923C7"/>
    <w:rsid w:val="009978A7"/>
    <w:rsid w:val="009A132E"/>
    <w:rsid w:val="009A507C"/>
    <w:rsid w:val="009B00DC"/>
    <w:rsid w:val="009B7559"/>
    <w:rsid w:val="009C14B1"/>
    <w:rsid w:val="009D2D39"/>
    <w:rsid w:val="009D3C3B"/>
    <w:rsid w:val="009D46EA"/>
    <w:rsid w:val="009D51E7"/>
    <w:rsid w:val="009E56C5"/>
    <w:rsid w:val="009E7EB1"/>
    <w:rsid w:val="009F2833"/>
    <w:rsid w:val="00A012F5"/>
    <w:rsid w:val="00A12291"/>
    <w:rsid w:val="00A15152"/>
    <w:rsid w:val="00A155F9"/>
    <w:rsid w:val="00A164B7"/>
    <w:rsid w:val="00A21DEF"/>
    <w:rsid w:val="00A319FD"/>
    <w:rsid w:val="00A42EF3"/>
    <w:rsid w:val="00A462C6"/>
    <w:rsid w:val="00A55023"/>
    <w:rsid w:val="00A739CB"/>
    <w:rsid w:val="00A75047"/>
    <w:rsid w:val="00A81EBC"/>
    <w:rsid w:val="00A8507F"/>
    <w:rsid w:val="00A91E16"/>
    <w:rsid w:val="00A95518"/>
    <w:rsid w:val="00AA0DCF"/>
    <w:rsid w:val="00AA10C4"/>
    <w:rsid w:val="00AA57D8"/>
    <w:rsid w:val="00AA5BF1"/>
    <w:rsid w:val="00AA6E2B"/>
    <w:rsid w:val="00AB0733"/>
    <w:rsid w:val="00AB21AA"/>
    <w:rsid w:val="00AB2327"/>
    <w:rsid w:val="00AC4630"/>
    <w:rsid w:val="00AD0294"/>
    <w:rsid w:val="00AE1E64"/>
    <w:rsid w:val="00B12915"/>
    <w:rsid w:val="00B13E4F"/>
    <w:rsid w:val="00B14E51"/>
    <w:rsid w:val="00B15A21"/>
    <w:rsid w:val="00B1638F"/>
    <w:rsid w:val="00B24AF1"/>
    <w:rsid w:val="00B25737"/>
    <w:rsid w:val="00B26071"/>
    <w:rsid w:val="00B33269"/>
    <w:rsid w:val="00B350C9"/>
    <w:rsid w:val="00B3715C"/>
    <w:rsid w:val="00B4052C"/>
    <w:rsid w:val="00B41CB4"/>
    <w:rsid w:val="00B43D73"/>
    <w:rsid w:val="00B46551"/>
    <w:rsid w:val="00B51DB5"/>
    <w:rsid w:val="00B61445"/>
    <w:rsid w:val="00B61DDD"/>
    <w:rsid w:val="00B64354"/>
    <w:rsid w:val="00B64DD4"/>
    <w:rsid w:val="00B64F13"/>
    <w:rsid w:val="00B73DEA"/>
    <w:rsid w:val="00B7602E"/>
    <w:rsid w:val="00B83237"/>
    <w:rsid w:val="00B8680D"/>
    <w:rsid w:val="00B87B7A"/>
    <w:rsid w:val="00BA00DF"/>
    <w:rsid w:val="00BA5432"/>
    <w:rsid w:val="00BA7DD8"/>
    <w:rsid w:val="00BB333E"/>
    <w:rsid w:val="00BC5BDA"/>
    <w:rsid w:val="00BD304D"/>
    <w:rsid w:val="00BD61E5"/>
    <w:rsid w:val="00BD793B"/>
    <w:rsid w:val="00BE7F58"/>
    <w:rsid w:val="00BF3D6B"/>
    <w:rsid w:val="00C03DCA"/>
    <w:rsid w:val="00C06212"/>
    <w:rsid w:val="00C1142C"/>
    <w:rsid w:val="00C14A4F"/>
    <w:rsid w:val="00C23A49"/>
    <w:rsid w:val="00C260DE"/>
    <w:rsid w:val="00C32613"/>
    <w:rsid w:val="00C330CF"/>
    <w:rsid w:val="00C41AE1"/>
    <w:rsid w:val="00C44C4B"/>
    <w:rsid w:val="00C4538D"/>
    <w:rsid w:val="00C461FF"/>
    <w:rsid w:val="00C50274"/>
    <w:rsid w:val="00C5423E"/>
    <w:rsid w:val="00C55EC1"/>
    <w:rsid w:val="00C65140"/>
    <w:rsid w:val="00C71D61"/>
    <w:rsid w:val="00C72FAB"/>
    <w:rsid w:val="00C73DD0"/>
    <w:rsid w:val="00C74B34"/>
    <w:rsid w:val="00C822AF"/>
    <w:rsid w:val="00C90428"/>
    <w:rsid w:val="00C9472A"/>
    <w:rsid w:val="00C95C6E"/>
    <w:rsid w:val="00C96C07"/>
    <w:rsid w:val="00CA17C5"/>
    <w:rsid w:val="00CB6709"/>
    <w:rsid w:val="00CC2FE0"/>
    <w:rsid w:val="00CD396D"/>
    <w:rsid w:val="00CD4663"/>
    <w:rsid w:val="00CE752A"/>
    <w:rsid w:val="00CF2B1E"/>
    <w:rsid w:val="00CF39D4"/>
    <w:rsid w:val="00D04103"/>
    <w:rsid w:val="00D04629"/>
    <w:rsid w:val="00D16363"/>
    <w:rsid w:val="00D24AA4"/>
    <w:rsid w:val="00D31EBA"/>
    <w:rsid w:val="00D341FA"/>
    <w:rsid w:val="00D34435"/>
    <w:rsid w:val="00D47BCC"/>
    <w:rsid w:val="00D658B3"/>
    <w:rsid w:val="00D70EDE"/>
    <w:rsid w:val="00D864F9"/>
    <w:rsid w:val="00D9290D"/>
    <w:rsid w:val="00DA0877"/>
    <w:rsid w:val="00DC112E"/>
    <w:rsid w:val="00DC1C49"/>
    <w:rsid w:val="00DC4B20"/>
    <w:rsid w:val="00DC4FC9"/>
    <w:rsid w:val="00DD476E"/>
    <w:rsid w:val="00DD5050"/>
    <w:rsid w:val="00DD5335"/>
    <w:rsid w:val="00DF0E97"/>
    <w:rsid w:val="00DF7B0E"/>
    <w:rsid w:val="00E016B0"/>
    <w:rsid w:val="00E04496"/>
    <w:rsid w:val="00E13CDC"/>
    <w:rsid w:val="00E13EA5"/>
    <w:rsid w:val="00E15599"/>
    <w:rsid w:val="00E2212F"/>
    <w:rsid w:val="00E22373"/>
    <w:rsid w:val="00E238F9"/>
    <w:rsid w:val="00E251D2"/>
    <w:rsid w:val="00E257B3"/>
    <w:rsid w:val="00E270D5"/>
    <w:rsid w:val="00E27659"/>
    <w:rsid w:val="00E320C3"/>
    <w:rsid w:val="00E36BC9"/>
    <w:rsid w:val="00E51B27"/>
    <w:rsid w:val="00E54FA8"/>
    <w:rsid w:val="00E62EB6"/>
    <w:rsid w:val="00E71D5C"/>
    <w:rsid w:val="00E82FA2"/>
    <w:rsid w:val="00E83192"/>
    <w:rsid w:val="00E834D5"/>
    <w:rsid w:val="00E87E12"/>
    <w:rsid w:val="00E943FF"/>
    <w:rsid w:val="00EA18AE"/>
    <w:rsid w:val="00EA33FF"/>
    <w:rsid w:val="00EB0977"/>
    <w:rsid w:val="00EB13C5"/>
    <w:rsid w:val="00EB2E12"/>
    <w:rsid w:val="00EB3F7D"/>
    <w:rsid w:val="00EB49FA"/>
    <w:rsid w:val="00EB5854"/>
    <w:rsid w:val="00EC02E3"/>
    <w:rsid w:val="00EC0F0F"/>
    <w:rsid w:val="00EC3858"/>
    <w:rsid w:val="00EC4BEE"/>
    <w:rsid w:val="00EC4D39"/>
    <w:rsid w:val="00EC5E10"/>
    <w:rsid w:val="00ED386A"/>
    <w:rsid w:val="00EE33B2"/>
    <w:rsid w:val="00EE7BD6"/>
    <w:rsid w:val="00EF03F0"/>
    <w:rsid w:val="00F02A6C"/>
    <w:rsid w:val="00F02B8D"/>
    <w:rsid w:val="00F06E88"/>
    <w:rsid w:val="00F07F37"/>
    <w:rsid w:val="00F10DAB"/>
    <w:rsid w:val="00F13DDE"/>
    <w:rsid w:val="00F158DB"/>
    <w:rsid w:val="00F2664D"/>
    <w:rsid w:val="00F30418"/>
    <w:rsid w:val="00F3215E"/>
    <w:rsid w:val="00F3231F"/>
    <w:rsid w:val="00F36677"/>
    <w:rsid w:val="00F41CC2"/>
    <w:rsid w:val="00F52D73"/>
    <w:rsid w:val="00F65834"/>
    <w:rsid w:val="00F66B6F"/>
    <w:rsid w:val="00F74DA3"/>
    <w:rsid w:val="00F82FEE"/>
    <w:rsid w:val="00F91DFA"/>
    <w:rsid w:val="00F95288"/>
    <w:rsid w:val="00F9791B"/>
    <w:rsid w:val="00FA313D"/>
    <w:rsid w:val="00FB2AFC"/>
    <w:rsid w:val="00FB7A39"/>
    <w:rsid w:val="00FC0E1D"/>
    <w:rsid w:val="00FC53DA"/>
    <w:rsid w:val="00FD16A9"/>
    <w:rsid w:val="00FE4758"/>
    <w:rsid w:val="00FF004E"/>
    <w:rsid w:val="00FF0E35"/>
    <w:rsid w:val="00FF0F4A"/>
    <w:rsid w:val="00FF4AD5"/>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73CC09A"/>
  <w15:docId w15:val="{80438D27-9B9D-4E89-BCD6-BD52D7ECC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760F9C"/>
    <w:pPr>
      <w:numPr>
        <w:numId w:val="40"/>
      </w:numPr>
      <w:adjustRightInd w:val="0"/>
      <w:spacing w:before="120" w:line="276" w:lineRule="auto"/>
      <w:ind w:left="270"/>
      <w:contextualSpacing/>
      <w:jc w:val="both"/>
    </w:pPr>
    <w:rPr>
      <w:rFonts w:ascii="Linux Libertine" w:eastAsiaTheme="minorHAnsi" w:hAnsi="Linux Libertine" w:cs="Linux Libertine"/>
      <w:b/>
      <w:sz w:val="18"/>
      <w:szCs w:val="18"/>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7031F1"/>
    <w:pPr>
      <w:spacing w:before="40" w:after="100"/>
      <w:ind w:left="-18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8C4CBC"/>
    <w:pPr>
      <w:pBdr>
        <w:top w:val="single" w:sz="4" w:space="1" w:color="auto"/>
        <w:left w:val="single" w:sz="4" w:space="15" w:color="auto"/>
        <w:bottom w:val="single" w:sz="4" w:space="1" w:color="auto"/>
        <w:right w:val="single" w:sz="4" w:space="4" w:color="auto"/>
        <w:between w:val="single" w:sz="4" w:space="1" w:color="auto"/>
        <w:bar w:val="single" w:sz="4" w:color="auto"/>
      </w:pBdr>
      <w:spacing w:before="280" w:after="160"/>
      <w:ind w:left="360"/>
      <w:jc w:val="center"/>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8C4CBC"/>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1F652E"/>
    <w:pPr>
      <w:spacing w:line="276" w:lineRule="auto"/>
      <w:jc w:val="both"/>
    </w:pPr>
    <w:rPr>
      <w:rFonts w:ascii="Linux Libertine" w:eastAsiaTheme="minorHAnsi" w:hAnsi="Linux Libertine" w:cstheme="minorBidi"/>
      <w:bCs/>
      <w:color w:val="202124"/>
      <w:sz w:val="18"/>
      <w:szCs w:val="18"/>
      <w:shd w:val="clear" w:color="auto" w:fill="FFFFFF"/>
      <w:lang w:val="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0171F5"/>
    <w:pPr>
      <w:ind w:left="300" w:hanging="300"/>
      <w:jc w:val="both"/>
    </w:pPr>
    <w:rPr>
      <w:rFonts w:ascii="Linux Libertine" w:eastAsiaTheme="minorHAnsi" w:hAnsi="Linux Libertine" w:cs="Linux Libertine"/>
      <w:sz w:val="14"/>
      <w:szCs w:val="22"/>
      <w:lang w:val="en-US" w:eastAsia="en-US"/>
      <w14:ligatures w14:val="standard"/>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pPr>
  </w:style>
  <w:style w:type="paragraph" w:customStyle="1" w:styleId="PullQuote">
    <w:name w:val="PullQuote"/>
    <w:basedOn w:val="Para"/>
    <w:qFormat/>
    <w:rsid w:val="00586A35"/>
    <w:pPr>
      <w:shd w:val="clear" w:color="auto" w:fill="EAF1DD" w:themeFill="accent3" w:themeFillTint="33"/>
      <w:ind w:left="1134" w:right="1134"/>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table" w:customStyle="1" w:styleId="PlainTable11">
    <w:name w:val="Plain Table 11"/>
    <w:basedOn w:val="TableNormal"/>
    <w:uiPriority w:val="41"/>
    <w:rsid w:val="00F36677"/>
    <w:pPr>
      <w:widowControl w:val="0"/>
      <w:autoSpaceDE w:val="0"/>
      <w:autoSpaceDN w:val="0"/>
    </w:pPr>
    <w:rPr>
      <w:rFonts w:asciiTheme="minorHAnsi" w:eastAsiaTheme="minorHAnsi" w:hAnsiTheme="minorHAnsi" w:cstheme="minorBidi"/>
      <w:sz w:val="22"/>
      <w:szCs w:val="22"/>
      <w:lang w:val="en-US" w:eastAsia="en-US"/>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MediumGrid1-Accent1">
    <w:name w:val="Medium Grid 1 Accent 1"/>
    <w:basedOn w:val="TableNormal"/>
    <w:uiPriority w:val="67"/>
    <w:rsid w:val="004F728A"/>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3-Accent1">
    <w:name w:val="Medium Grid 3 Accent 1"/>
    <w:basedOn w:val="TableNormal"/>
    <w:uiPriority w:val="69"/>
    <w:rsid w:val="004F728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5">
    <w:name w:val="Medium Grid 3 Accent 5"/>
    <w:basedOn w:val="TableNormal"/>
    <w:uiPriority w:val="69"/>
    <w:rsid w:val="004F728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Shading2-Accent5">
    <w:name w:val="Medium Shading 2 Accent 5"/>
    <w:basedOn w:val="TableNormal"/>
    <w:uiPriority w:val="64"/>
    <w:rsid w:val="004F728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Revision">
    <w:name w:val="Revision"/>
    <w:hidden/>
    <w:uiPriority w:val="99"/>
    <w:semiHidden/>
    <w:rsid w:val="00053A4B"/>
    <w:rPr>
      <w:rFonts w:ascii="Linux Libertine" w:eastAsiaTheme="minorHAnsi" w:hAnsi="Linux Libertine" w:cstheme="minorBidi"/>
      <w:sz w:val="18"/>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63596912">
      <w:bodyDiv w:val="1"/>
      <w:marLeft w:val="0"/>
      <w:marRight w:val="0"/>
      <w:marTop w:val="0"/>
      <w:marBottom w:val="0"/>
      <w:divBdr>
        <w:top w:val="none" w:sz="0" w:space="0" w:color="auto"/>
        <w:left w:val="none" w:sz="0" w:space="0" w:color="auto"/>
        <w:bottom w:val="none" w:sz="0" w:space="0" w:color="auto"/>
        <w:right w:val="none" w:sz="0" w:space="0" w:color="auto"/>
      </w:divBdr>
    </w:div>
    <w:div w:id="178013199">
      <w:bodyDiv w:val="1"/>
      <w:marLeft w:val="0"/>
      <w:marRight w:val="0"/>
      <w:marTop w:val="0"/>
      <w:marBottom w:val="0"/>
      <w:divBdr>
        <w:top w:val="none" w:sz="0" w:space="0" w:color="auto"/>
        <w:left w:val="none" w:sz="0" w:space="0" w:color="auto"/>
        <w:bottom w:val="none" w:sz="0" w:space="0" w:color="auto"/>
        <w:right w:val="none" w:sz="0" w:space="0" w:color="auto"/>
      </w:divBdr>
    </w:div>
    <w:div w:id="214322292">
      <w:bodyDiv w:val="1"/>
      <w:marLeft w:val="0"/>
      <w:marRight w:val="0"/>
      <w:marTop w:val="0"/>
      <w:marBottom w:val="0"/>
      <w:divBdr>
        <w:top w:val="none" w:sz="0" w:space="0" w:color="auto"/>
        <w:left w:val="none" w:sz="0" w:space="0" w:color="auto"/>
        <w:bottom w:val="none" w:sz="0" w:space="0" w:color="auto"/>
        <w:right w:val="none" w:sz="0" w:space="0" w:color="auto"/>
      </w:divBdr>
    </w:div>
    <w:div w:id="240987675">
      <w:bodyDiv w:val="1"/>
      <w:marLeft w:val="0"/>
      <w:marRight w:val="0"/>
      <w:marTop w:val="0"/>
      <w:marBottom w:val="0"/>
      <w:divBdr>
        <w:top w:val="none" w:sz="0" w:space="0" w:color="auto"/>
        <w:left w:val="none" w:sz="0" w:space="0" w:color="auto"/>
        <w:bottom w:val="none" w:sz="0" w:space="0" w:color="auto"/>
        <w:right w:val="none" w:sz="0" w:space="0" w:color="auto"/>
      </w:divBdr>
    </w:div>
    <w:div w:id="268465893">
      <w:bodyDiv w:val="1"/>
      <w:marLeft w:val="0"/>
      <w:marRight w:val="0"/>
      <w:marTop w:val="0"/>
      <w:marBottom w:val="0"/>
      <w:divBdr>
        <w:top w:val="none" w:sz="0" w:space="0" w:color="auto"/>
        <w:left w:val="none" w:sz="0" w:space="0" w:color="auto"/>
        <w:bottom w:val="none" w:sz="0" w:space="0" w:color="auto"/>
        <w:right w:val="none" w:sz="0" w:space="0" w:color="auto"/>
      </w:divBdr>
    </w:div>
    <w:div w:id="276448209">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1735060">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06725982">
      <w:bodyDiv w:val="1"/>
      <w:marLeft w:val="0"/>
      <w:marRight w:val="0"/>
      <w:marTop w:val="0"/>
      <w:marBottom w:val="0"/>
      <w:divBdr>
        <w:top w:val="none" w:sz="0" w:space="0" w:color="auto"/>
        <w:left w:val="none" w:sz="0" w:space="0" w:color="auto"/>
        <w:bottom w:val="none" w:sz="0" w:space="0" w:color="auto"/>
        <w:right w:val="none" w:sz="0" w:space="0" w:color="auto"/>
      </w:divBdr>
    </w:div>
    <w:div w:id="408114775">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88123953">
      <w:bodyDiv w:val="1"/>
      <w:marLeft w:val="0"/>
      <w:marRight w:val="0"/>
      <w:marTop w:val="0"/>
      <w:marBottom w:val="0"/>
      <w:divBdr>
        <w:top w:val="none" w:sz="0" w:space="0" w:color="auto"/>
        <w:left w:val="none" w:sz="0" w:space="0" w:color="auto"/>
        <w:bottom w:val="none" w:sz="0" w:space="0" w:color="auto"/>
        <w:right w:val="none" w:sz="0" w:space="0" w:color="auto"/>
      </w:divBdr>
    </w:div>
    <w:div w:id="612322284">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09958320">
      <w:bodyDiv w:val="1"/>
      <w:marLeft w:val="0"/>
      <w:marRight w:val="0"/>
      <w:marTop w:val="0"/>
      <w:marBottom w:val="0"/>
      <w:divBdr>
        <w:top w:val="none" w:sz="0" w:space="0" w:color="auto"/>
        <w:left w:val="none" w:sz="0" w:space="0" w:color="auto"/>
        <w:bottom w:val="none" w:sz="0" w:space="0" w:color="auto"/>
        <w:right w:val="none" w:sz="0" w:space="0" w:color="auto"/>
      </w:divBdr>
    </w:div>
    <w:div w:id="718209327">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76244342">
      <w:bodyDiv w:val="1"/>
      <w:marLeft w:val="0"/>
      <w:marRight w:val="0"/>
      <w:marTop w:val="0"/>
      <w:marBottom w:val="0"/>
      <w:divBdr>
        <w:top w:val="none" w:sz="0" w:space="0" w:color="auto"/>
        <w:left w:val="none" w:sz="0" w:space="0" w:color="auto"/>
        <w:bottom w:val="none" w:sz="0" w:space="0" w:color="auto"/>
        <w:right w:val="none" w:sz="0" w:space="0" w:color="auto"/>
      </w:divBdr>
    </w:div>
    <w:div w:id="1139542616">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14743386">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53742996">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31411762">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556016">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47406240">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2106460653">
      <w:bodyDiv w:val="1"/>
      <w:marLeft w:val="0"/>
      <w:marRight w:val="0"/>
      <w:marTop w:val="0"/>
      <w:marBottom w:val="0"/>
      <w:divBdr>
        <w:top w:val="none" w:sz="0" w:space="0" w:color="auto"/>
        <w:left w:val="none" w:sz="0" w:space="0" w:color="auto"/>
        <w:bottom w:val="none" w:sz="0" w:space="0" w:color="auto"/>
        <w:right w:val="none" w:sz="0" w:space="0" w:color="auto"/>
      </w:divBdr>
    </w:div>
    <w:div w:id="2139493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customXml" Target="ink/ink5.xml"/><Relationship Id="rId42" Type="http://schemas.openxmlformats.org/officeDocument/2006/relationships/image" Target="media/image15.png"/><Relationship Id="rId47" Type="http://schemas.openxmlformats.org/officeDocument/2006/relationships/customXml" Target="ink/ink19.xml"/><Relationship Id="rId63" Type="http://schemas.openxmlformats.org/officeDocument/2006/relationships/image" Target="media/image21.png"/><Relationship Id="rId68" Type="http://schemas.openxmlformats.org/officeDocument/2006/relationships/customXml" Target="ink/ink33.xml"/><Relationship Id="rId84" Type="http://schemas.openxmlformats.org/officeDocument/2006/relationships/image" Target="media/image33.png"/><Relationship Id="rId89" Type="http://schemas.openxmlformats.org/officeDocument/2006/relationships/customXml" Target="ink/ink42.xml"/><Relationship Id="rId7" Type="http://schemas.openxmlformats.org/officeDocument/2006/relationships/footnotes" Target="footnotes.xml"/><Relationship Id="rId71" Type="http://schemas.openxmlformats.org/officeDocument/2006/relationships/image" Target="media/image25.png"/><Relationship Id="rId92"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customXml" Target="ink/ink9.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customXml" Target="ink/ink13.xml"/><Relationship Id="rId40" Type="http://schemas.openxmlformats.org/officeDocument/2006/relationships/image" Target="media/image14.png"/><Relationship Id="rId45" Type="http://schemas.openxmlformats.org/officeDocument/2006/relationships/customXml" Target="ink/ink17.xml"/><Relationship Id="rId53" Type="http://schemas.openxmlformats.org/officeDocument/2006/relationships/customXml" Target="ink/ink23.xml"/><Relationship Id="rId58" Type="http://schemas.openxmlformats.org/officeDocument/2006/relationships/customXml" Target="ink/ink27.xml"/><Relationship Id="rId66" Type="http://schemas.openxmlformats.org/officeDocument/2006/relationships/customXml" Target="ink/ink32.xml"/><Relationship Id="rId74" Type="http://schemas.openxmlformats.org/officeDocument/2006/relationships/customXml" Target="ink/ink36.xml"/><Relationship Id="rId79" Type="http://schemas.openxmlformats.org/officeDocument/2006/relationships/customXml" Target="ink/ink38.xml"/><Relationship Id="rId87" Type="http://schemas.openxmlformats.org/officeDocument/2006/relationships/customXml" Target="ink/ink41.xml"/><Relationship Id="rId102" Type="http://schemas.openxmlformats.org/officeDocument/2006/relationships/image" Target="media/image42.jpeg"/><Relationship Id="rId5" Type="http://schemas.openxmlformats.org/officeDocument/2006/relationships/settings" Target="settings.xml"/><Relationship Id="rId61" Type="http://schemas.openxmlformats.org/officeDocument/2006/relationships/image" Target="media/image20.png"/><Relationship Id="rId82" Type="http://schemas.openxmlformats.org/officeDocument/2006/relationships/image" Target="media/image32.png"/><Relationship Id="rId90" Type="http://schemas.openxmlformats.org/officeDocument/2006/relationships/image" Target="media/image36.png"/><Relationship Id="rId95" Type="http://schemas.openxmlformats.org/officeDocument/2006/relationships/customXml" Target="ink/ink45.xml"/><Relationship Id="rId19" Type="http://schemas.openxmlformats.org/officeDocument/2006/relationships/customXml" Target="ink/ink4.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customXml" Target="ink/ink8.xml"/><Relationship Id="rId30" Type="http://schemas.openxmlformats.org/officeDocument/2006/relationships/image" Target="media/image9.png"/><Relationship Id="rId35" Type="http://schemas.openxmlformats.org/officeDocument/2006/relationships/customXml" Target="ink/ink12.xml"/><Relationship Id="rId43" Type="http://schemas.openxmlformats.org/officeDocument/2006/relationships/customXml" Target="ink/ink16.xml"/><Relationship Id="rId48" Type="http://schemas.openxmlformats.org/officeDocument/2006/relationships/image" Target="media/image17.png"/><Relationship Id="rId56" Type="http://schemas.openxmlformats.org/officeDocument/2006/relationships/customXml" Target="ink/ink25.xml"/><Relationship Id="rId64" Type="http://schemas.openxmlformats.org/officeDocument/2006/relationships/customXml" Target="ink/ink31.xml"/><Relationship Id="rId69" Type="http://schemas.openxmlformats.org/officeDocument/2006/relationships/image" Target="media/image24.png"/><Relationship Id="rId77" Type="http://schemas.openxmlformats.org/officeDocument/2006/relationships/image" Target="media/image28.png"/><Relationship Id="rId100"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customXml" Target="ink/ink22.xml"/><Relationship Id="rId72" Type="http://schemas.openxmlformats.org/officeDocument/2006/relationships/customXml" Target="ink/ink35.xml"/><Relationship Id="rId80" Type="http://schemas.openxmlformats.org/officeDocument/2006/relationships/image" Target="media/image30.png"/><Relationship Id="rId85" Type="http://schemas.openxmlformats.org/officeDocument/2006/relationships/customXml" Target="ink/ink40.xml"/><Relationship Id="rId93" Type="http://schemas.openxmlformats.org/officeDocument/2006/relationships/customXml" Target="ink/ink44.xml"/><Relationship Id="rId98" Type="http://schemas.openxmlformats.org/officeDocument/2006/relationships/customXml" Target="ink/ink47.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customXml" Target="ink/ink3.xml"/><Relationship Id="rId25" Type="http://schemas.openxmlformats.org/officeDocument/2006/relationships/customXml" Target="ink/ink7.xml"/><Relationship Id="rId33" Type="http://schemas.openxmlformats.org/officeDocument/2006/relationships/customXml" Target="ink/ink11.xml"/><Relationship Id="rId38" Type="http://schemas.openxmlformats.org/officeDocument/2006/relationships/image" Target="media/image13.png"/><Relationship Id="rId46" Type="http://schemas.openxmlformats.org/officeDocument/2006/relationships/customXml" Target="ink/ink18.xml"/><Relationship Id="rId59" Type="http://schemas.openxmlformats.org/officeDocument/2006/relationships/customXml" Target="ink/ink28.xml"/><Relationship Id="rId67" Type="http://schemas.openxmlformats.org/officeDocument/2006/relationships/image" Target="media/image23.png"/><Relationship Id="rId103"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customXml" Target="ink/ink15.xml"/><Relationship Id="rId54" Type="http://schemas.openxmlformats.org/officeDocument/2006/relationships/image" Target="media/image19.png"/><Relationship Id="rId62" Type="http://schemas.openxmlformats.org/officeDocument/2006/relationships/customXml" Target="ink/ink30.xml"/><Relationship Id="rId70" Type="http://schemas.openxmlformats.org/officeDocument/2006/relationships/customXml" Target="ink/ink34.xml"/><Relationship Id="rId75" Type="http://schemas.openxmlformats.org/officeDocument/2006/relationships/image" Target="media/image27.png"/><Relationship Id="rId83" Type="http://schemas.openxmlformats.org/officeDocument/2006/relationships/customXml" Target="ink/ink39.xml"/><Relationship Id="rId88" Type="http://schemas.openxmlformats.org/officeDocument/2006/relationships/image" Target="media/image35.png"/><Relationship Id="rId91" Type="http://schemas.openxmlformats.org/officeDocument/2006/relationships/customXml" Target="ink/ink43.xml"/><Relationship Id="rId96"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customXml" Target="ink/ink6.xml"/><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customXml" Target="ink/ink20.xml"/><Relationship Id="rId57" Type="http://schemas.openxmlformats.org/officeDocument/2006/relationships/customXml" Target="ink/ink26.xml"/><Relationship Id="rId10" Type="http://schemas.openxmlformats.org/officeDocument/2006/relationships/header" Target="header2.xml"/><Relationship Id="rId31" Type="http://schemas.openxmlformats.org/officeDocument/2006/relationships/customXml" Target="ink/ink10.xml"/><Relationship Id="rId44" Type="http://schemas.openxmlformats.org/officeDocument/2006/relationships/image" Target="media/image16.png"/><Relationship Id="rId52" Type="http://schemas.openxmlformats.org/officeDocument/2006/relationships/image" Target="media/image18.png"/><Relationship Id="rId60" Type="http://schemas.openxmlformats.org/officeDocument/2006/relationships/customXml" Target="ink/ink29.xml"/><Relationship Id="rId65" Type="http://schemas.openxmlformats.org/officeDocument/2006/relationships/image" Target="media/image22.png"/><Relationship Id="rId73" Type="http://schemas.openxmlformats.org/officeDocument/2006/relationships/image" Target="media/image26.png"/><Relationship Id="rId78" Type="http://schemas.openxmlformats.org/officeDocument/2006/relationships/image" Target="media/image29.png"/><Relationship Id="rId81" Type="http://schemas.openxmlformats.org/officeDocument/2006/relationships/image" Target="media/image31.png"/><Relationship Id="rId86" Type="http://schemas.openxmlformats.org/officeDocument/2006/relationships/image" Target="media/image34.png"/><Relationship Id="rId94" Type="http://schemas.openxmlformats.org/officeDocument/2006/relationships/image" Target="media/image38.png"/><Relationship Id="rId99" Type="http://schemas.openxmlformats.org/officeDocument/2006/relationships/customXml" Target="ink/ink48.xml"/><Relationship Id="rId101" Type="http://schemas.openxmlformats.org/officeDocument/2006/relationships/image" Target="media/image41.jpe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customXml" Target="ink/ink1.xml"/><Relationship Id="rId18" Type="http://schemas.openxmlformats.org/officeDocument/2006/relationships/image" Target="media/image3.png"/><Relationship Id="rId39" Type="http://schemas.openxmlformats.org/officeDocument/2006/relationships/customXml" Target="ink/ink14.xml"/><Relationship Id="rId34" Type="http://schemas.openxmlformats.org/officeDocument/2006/relationships/image" Target="media/image11.png"/><Relationship Id="rId50" Type="http://schemas.openxmlformats.org/officeDocument/2006/relationships/customXml" Target="ink/ink21.xml"/><Relationship Id="rId55" Type="http://schemas.openxmlformats.org/officeDocument/2006/relationships/customXml" Target="ink/ink24.xml"/><Relationship Id="rId76" Type="http://schemas.openxmlformats.org/officeDocument/2006/relationships/customXml" Target="ink/ink37.xml"/><Relationship Id="rId97" Type="http://schemas.openxmlformats.org/officeDocument/2006/relationships/customXml" Target="ink/ink46.xml"/><Relationship Id="rId10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8T18:21:02.554"/>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4469 4497,'-1'94,"14"279,-11-357,39 362,-14-212,13-6,-20-84,-10-36,80 325,-11 2,-20-45,-56-299,0 1,-1 0,-2 1,-2 28,-18 93,14-114,-50 404,45-45,13 7,1-73,-3-271,0-50,2-4,3-14,13-53,31-105,53-132,68-116,71-92,866-1446,-887 1625,-26 50,-20 32,351-474,-320 448,-194 262,47-69,-53 74,-5 10,0 0,0 1,0-1,0 0,0 0,0 0,0 0,0 0,0 0,0 0,0 0,0 0,-1 0,1 0,0 0,0 0,0 0,0 0,0 0,0 0,0 0,0 0,0 0,0 0,0 0,0 0,0 0,-1 0,1 0,0 0,0 0,0 0,0 0,0 0,0 0,0 0,0 0,0 0,0 0,0 0,0 0,0 0,-1 0,1 0,0 0,0 0,0 0,0 0,0 0,0 0,0 0,0 0,0 0,0 0,0 0,0-1,0 1,0 0,0 0,0 0,0 0,0 0,0 0,0 0,0 0,0 0,0 0,-9 7,1 0,-15 16,-80 94,-86 122,-97 172,-66 114,324-484,-506 773,38 22,235-316,64-49,56-53,44-54,34-54,24-47,13-40,19-147,-53 475,52-492,-15 182,23-237,-1 8,2-19,2-42,22-148,54-219,68-194,67-138,70-122,50-57,57-52,-1 68,-49 157,-75 189,-80 177,-69 148,-27 54,-86 175,-9 16,0 1,-28 22,0-1,-51 55,-81 119,-122 222,-82 184,-190 444,106 61,260-425,71-74,58-108,40-124,25-116,13-97,-10-140,10 38,-11-57,-1 0,6 9,-8-16,1-1,0 0,0 1,-1-1,1 0,0 0,0 0,0 1,0-1,1 0,-1 0,0-1,0 1,0 0,1 0,-1 0,0-1,3 1,-3-1,0 1,0-1,0 0,0 0,0 0,0-1,0 1,0 0,0 0,0-1,0 1,0 0,0-1,2 0,14-12,-4 4,-2 2,0 0,0-1,10-10,-5 1,25-36,96-165,78-172,80-188,41-114,-2-28,-40 39,-69 83,-72 107,-63 103,-46 101,-34 86,-10 179,-2 1,0-1,-1 1,-7-24,7 37,1 0,-1 1,0-1,-1 1,0 0,0 0,-1 0,0 0,0 1,0 0,-1 0,0 0,0 1,0 0,-10-6,6 6,0 0,0 0,-1 2,0-1,0 1,0 1,0 0,0 0,-1 1,-18 1,3 1,-1 2,1 0,-48 14,18 1,-109 49,-118 90,-39 72,-39 100,-23 108,143-121,13 10,15 10,14 8,-175 422,202-323,53-58,45-43,57-224,5 0,3 129,13-147,4-1,40 191,65 104,-39-193,-51-147,42 70,-53-105,1 0,1-1,1-1,0 0,24 21,-31-32,0 0,1 0,0-1,0 0,1 0,-1-1,1 0,0-1,0 0,0 0,1-1,12 2,-10-4,1 0,-1-1,0 0,1-1,-1 0,0-1,0-1,0 1,-1-2,16-8,2-2,0-3,-1 0,-1-2,29-27,2-8,70-85,67-120,204-404,-22-104,-45-20,-73 71,-77 120,-69 134,-55 118,-39 104,-19 206,-1 0,-9-55,8 80,0-1,-1 1,0-1,0 1,-1 0,-1 1,0-1,0 1,-1 0,0 0,-14-16,11 17,0 1,0 0,-1 0,0 1,0 0,-1 1,0 0,0 1,0 0,-19-4,-14-1,-61-5,-101 6,-70 29,-67 43,226-34,-158 63,156-42,-185 111,166-74,4 6,-180 163,202-150,4 5,-160 214,207-239,4 3,4 2,-81 194,106-208,4 1,3 1,3 1,4 1,-6 141,20-106,5 0,22 133,3-83,57 176,85 140,-126-375,101 169,-126-244,1-1,33 35,-45-56,0-1,1 0,0-1,0 0,1-1,24 13,-29-18,0 0,0 0,0-1,0 0,1-1,-1 0,1 0,-1 0,1-1,-1 0,1 0,9-3,-6 1,0-1,0-1,-1 0,1 0,-1-1,0-1,-1 1,1-2,9-7,5-7,-1-1,-1-1,29-37,74-126,135-321,9-117,0-50,-22 30,-41 91,-48 120,-43 117,-40 105,-11 12,-56 168,-7 22,-10 18,8-9,-36 44,-62 74,-91 119,-79 120,-55 115,-11 72,-267 594,384-642,61-67,58-77,45-77,32-75,20-159,4 49,-2-82,1-1,0 1,3 9,-3-17,-1 1,0 0,0 0,0 0,1-1,-1 1,0 0,1-1,-1 1,1 0,-1-1,1 1,-1 0,1-1,-1 1,1-1,0 1,-1-1,1 1,0-1,-1 1,1-1,1 1,-1-1,1-1,-1 1,0 0,0-1,0 1,0-1,0 1,0-1,0 1,0-1,0 0,0 1,0-1,0 0,-1 0,1 0,0 0,1-1,5-8,-1 1,9-17,14-37,30-96,70-273,30-144,4-16,268-1013,-350 1279,-31 101,-23 85,-24 118,2-29,-5 50,0 0,0-1,0 1,0 0,0-1,0 1,-1 0,1-1,-1-1,1 3,-1 0,1 0,0-1,0 1,0 0,0 0,-1 0,1 0,0 0,0 0,0 0,-1-1,1 1,0 0,0 0,0 0,-1 0,1 0,0 0,0 0,-1 0,1 0,0 0,0 0,0 0,-1 0,1 1,0-1,0 0,-1 0,1 0,0 0,0 0,0 0,0 0,-1 1,1-1,0 0,0 0,0 0,-1 1,-6 7,0 1,0 0,1 0,-7 14,-76 139,-64 133,-54 124,-228 548,56 32,271-660,40-93,30-83,36-156,-4 21,1 0,1 1,-1 29,6-49,0-8,0-4,1-10,-1-26,-5-112,-2-103,1-77,9-64,82-1028,-68 1240,6 3,-19 151,-3 25,-1 9,0 14,0 1,-4 27,1-6,-8 110,-10 79,-2 64,-20 486,37-3,13-590,1-57,0-52,-8-74,0-1,0 1,0-1,3 6,-4-9,0 0,0 1,0-1,0 1,1-1,-1 0,0 1,0-1,1 0,-1 1,0-1,1 0,-1 1,0-1,1 0,-1 0,1 0,-1 1,0-1,1 0,-1 0,1 0,-1 0,0 0,1 0,-1 0,1 0,1 0,-1 0,0-1,0 1,0-1,0 0,0 1,-1-1,1 0,0 1,0-1,0 0,0 0,0-2,19-27,56-140,47-143,38-108,23-71,2-32,-16 27,-29 70,-35 92,-31 95,-27 81,-45 150,36-128,-35 115,-4 22,0 0,0 0,0 0,0 0,0 0,0 0,0 0,0 0,0 0,0 0,0 0,0 0,0 0,0 0,0 0,0 0,0 0,0 0,0 0,0 0,0 0,0 0,0 0,-1 0,1 0,0 0,0 0,0 0,0 0,0 0,0 0,0 0,0 0,0 0,0 0,0 0,0 0,0 0,0 0,0 0,0 0,0 0,0-1,0 1,0 0,0 0,0 0,0 0,0 0,0 0,0 0,0 0,0 0,0 0,0 0,0 0,-3 5,-7 15,-107 243,-30 92,-42 124,-212 649,88 34,268-927,22-74,21-150,-10 130,13-116,-1-25,0 0,0 0,0 1,0-1,0 0,0 1,1-1,-1 0,0 0,0 1,0-1,0 0,0 1,0-1,0 0,1 0,-1 1,0-1,0 0,0 0,1 0,-1 1,0-1,1 0,2-8,16-107,30-81,72-185,96-200,104-187,92-107,85-37,72-6,42 58,-4 112,-57 148,-91 155,-104 141,-103 115,-89 88,-140 88,48-17,-68 28,1 0,0 1,0 0,0 0,0 0,-1 1,9 0,-12-1,0 1,-1 0,1 0,0 0,-1 0,1 1,-1-1,1 0,0 0,-1 0,1 0,-1 1,1-1,-1 0,1 1,0-1,-1 0,0 1,1-1,-1 0,1 1,-1-1,1 1,-1-1,0 1,1-1,-1 1,0 0,1-1,-1 1,0-1,0 2,0 0,0 0,0-1,-1 1,1 0,-1 0,0-1,1 1,-1 0,0-1,0 1,-2 2,-43 54,-71 105,-99 210,-96 302,-67 316,-33 390,31 146,67-66,93-255,155-778,34-145,29-257,2 0,0-1,4 28,-3-52,0 0,0 0,0 0,0 0,1-1,-1 1,0 0,0 0,1 0,-1-1,0 1,1 0,-1 0,1-1,-1 1,1 0,-1-1,1 1,0 0,1 0,-2-1,1 0,0 0,-1 0,1 0,0-1,-1 1,1 0,-1 0,1-1,0 1,-1 0,1-1,-1 1,1 0,-1-1,1 1,-1-1,1 1,-1-1,1 1,-1-1,0 0,1 0,7-12,-1-1,0 0,7-21,29-91,31-149,-58 190,-15 77,0 0,0-1,-1 1,-1-10,1 18,0 0,0-1,1 1,-1 0,0 0,-1 0,1-1,0 1,0 0,0 0,0 0,0-1,0 1,0 0,0 0,0 0,0-1,0 1,0 0,-1 0,1 0,0 0,0 0,0-1,0 1,-1 0,1 0,0 0,0 0,0 0,0 0,-1 0,1 0,0-1,0 1,0 0,-1 0,1 0,0 0,0 0,-1 0,0 1,0 0,0 0,0-1,1 1,-1 0,0 0,0 0,0 0,1 0,-2 2,-10 22,-15 40,-86 282,-31 204,-2 143,14 96,-37 846,93 17,68-1080,8-152,5-141,1-115,-4-139,-1 11,-6-86,3 28,-17-188,-7-162,-1-153,8-141,34-446,86-11,21 443,24 81,9 106,3 110,-111 287,68-101,-72 133,3 3,3 1,67-62,-48 59,3 3,97-62,-67 59,142-64,117-15,-191 90,-95 34,78-7,75 3,-71 8,351-48,-498 59,-15 1,-97 2,-247 24,-376 78,-358 110,-219 103,-45 61,80 13,190-35,242-63,248-72,216-71,164-58,116-44,75-35,17-12,0 0,0 1,-1-1,1 0,0 0,0 0,-1 1,1-1,0 0,0 0,0 1,0-1,0 0,-1 0,1 1,0-1,0 0,0 0,0 1,0-1,0 0,0 1,0-1,0 0,0 1,1 0,0-1,1 1,-1 0,0-1,1 1,-1-1,0 1,1-1,-1 0,0 1,1-1,-1 0,2 0,1 0,35 8,-1 1,61 22,105 41,129 42,172 41,156 31,167 36,154 43,127 33,29 0,-75-35,-159-57,-192-59,-179-54,-155-42,-127-31,-93-18,-138-3,0-1,1-1,33-8,-46 8,0 0,1-1,-1 1,-1-2,1 1,-1-1,1 0,-1-1,-1 1,10-10,-4-1,0 0,0 0,-2-1,0 0,-1-1,8-21,-2-1,10-41,-17 48,-1 1,-2-2,2-35,-16-170,-1 13,10 211,0 0,2 0,0 0,1 0,5-18,-4 23,0 1,0 0,1 0,0 0,1 1,0 0,0 0,1 0,-1 1,12-9,5-1,1 0,0 2,1 0,42-16,195-62,96 1,83 1,643-89,195-4,80-2,31 7,-56 26,-136 38,-212 38,-245 33,-237 23,-201 16,-164 8,-123-1,-38-2,-162-9,-223-18,-245-6,-232 9,-241 47,-149 71,-50 69,67 48,130 34,193 1,222-25,212-41,181-45,136-45,94-36,85-51,0 0,-1 1,1-1,1 1,-7 7,9-11,1 0,0 1,0-1,-1 0,1 0,0 1,0-1,0 0,0 1,-1-1,1 0,0 0,0 1,0-1,0 0,0 1,0-1,0 0,0 1,0-1,0 0,0 1,0-1,0 0,0 1,0-1,0 0,0 1,0-1,0 0,1 1,-1-1,0 0,0 1,0-1,1 0,-1 0,0 1,0-1,1 0,-1 0,0 0,0 1,1-1,-1 0,0 0,1 0,-1 0,0 0,1 0,-1 1,0-1,1 0,0 0,20 0,-17 0,-2-1,0 1,1 1,-1-1,0 0,0 0,0 1,1-1,-1 1,0 0,0 0,0 0,0 0,0 0,0 0,0 0,2 3,51 31,102 49,216 85,309 106,357 90,274 41,1672 346,-1623-484,-244-89,-275-81,-241-75,-511-26,1-4,139-29,-191 27,0-2,-1-2,0-2,-1-2,59-34,-58 25,-3-1,0-1,-1-3,51-57,-24 13,93-144,66-174,207-581,-263 511,-49 58,-92 306,14-144,-35 199,-4-72,-1 87,-2 0,-1 1,-10-32,6 32,-2 0,-1 2,-1-1,-1 2,-1-1,-2 2,0 0,-39-39,19 25,-2 3,-46-33,16 20,-83-44,15 24,-3 5,-215-65,64 46,-303-43,-493-5,-101 92,-28 94,42 86,80 72,120 45,160 12,177-19,172-38,145-41,117-37,174-114,2 2,-40 43,55-53,1 0,0 1,1 0,1 1,1 0,0 1,1 0,0 0,2 0,-7 33,8-19,2 0,1 0,1 0,2 0,9 52,3-13,40 121,-29-123,3-2,58 101,-42-96,4-2,108 122,-95-128,3-3,3-2,130 86,-103-87,2-4,3-5,192 66,-147-72,1-5,2-7,225 17,130-35,54-45,663-167,104-169,46-164,-7-122,-102-41,-173 33,-215 82,-225 114,-207 112,-170 94,-240 228,-1-2,-1-1,24-44,-46 70,-1 0,0 0,-1-1,6-19,-9 25,0-1,-1 1,1 0,-1-1,0 1,-1-1,1 1,-1 0,0-1,-2-7,0 7,1 0,-1 0,0 1,-1-1,1 1,-1 0,0-1,0 2,-1-1,1 0,-10-6,-8-4,-1 0,-1 1,0 2,-36-14,-240-74,-148-11,-841-103,-428 74,-265 128,-87 126,104 101,236 68,320 14,358-26,334-51,272-58,203-50,221-101,1 1,1 1,-29 23,45-33,0 0,0 0,0 1,1-1,-5 8,6-9,0 0,0 0,1 0,-1 0,1 0,-1 0,1 0,0 0,-1 0,1 2,1 1,0-1,1 1,-1-1,1 1,0-1,0 0,0 0,5 7,10 21,13 55,-26-75,46 135,-16-65,54 93,-12-46,95 119,270 281,212 119,170 36,119-48,74-108,-760-423,517 139,-568-198,3-9,403 18,-417-54,-1-9,0-9,259-55,-211 14,-3-11,330-142,-226 53,362-225,304-294,-81-66,-114-9,-130 9,-153 64,-163 111,-290 431,68-171,-123 252,-2-1,-2 0,17-110,-32 140,-1 0,-1 0,-4-32,1 41,-1 1,-1-1,0 1,-1-1,-8-16,5 18,0 0,-1 0,-1 0,0 1,-14-14,5 9,-1 0,0 1,-30-21,11 14,-1 1,-54-24,19 16,-99-30,-167-22,-94 14,-698-2,-270 132,-145 139,-1389 466,103 326,1814-539,206-33,210-54,192-55,354-258,2 2,-85 107,119-131,2 0,2 1,0 1,2 1,-23 67,30-66,1 0,1 1,2 0,2 0,2 67,3-56,3 0,2 0,2-1,19 60,-15-64,3-1,1-1,2-1,1 0,45 59,-25-46,3-2,2-1,2-3,89 65,-45-47,3-3,2-5,146 60,-64-46,2-8,242 47,-156-58,491 25,-434-69,563-66,460-203,41-171,-23-144,-82-102,-156-25,-195 31,-216 83,-211 109,-186 107,-277 318,-1-1,48-100,-77 135,-1-1,8-32,-15 44,-1 0,0 0,0 0,-1 0,-2-13,0 15,0 1,-1 0,0 0,-1 0,0 0,0 1,-1-1,-1 1,1 0,-2 0,1 0,-1 1,0 0,-13-13,5 8,-1 0,1 1,-25-15,8 9,-52-23,16 15,-1 2,-140-27,38 23,-206-6,-396 34,-204 71,-114 62,60 19,1025-151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8T18:20:07.474"/>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1 190,'55'-3,"0"-3,76-16,-44 6,788-98,-730 103,16-2,-132 10,55 2,38 7,41 8,36 10,158 31,74 10,4-13,-310-40,139 8,-163-15,396 29,0 0,-412-33,110-12,-140 7,105-9,356-27,6 20,-262 23,-73-3,-187 0,0 0,0 0,0 0,0 0,1 0,-1 0,0 0,0 0,0 0,0 0,0 0,0 0,0 0,0 0,0 0,1 0,-1 0,0 0,0 0,0 0,0 0,0-1,0 1,0 0,0 0,0 0,0 0,0 0,1 0,-1 0,0 0,0 0,0 0,0 0,0-1,0 1,0 0,0 0,0 0,0 0,-3-5,-8-5,8 7,-11-11,0-1,1 0,1-1,1-1,-12-22,7 13,14 24,1 0,-1 0,0 0,0 0,0 1,0-1,0 1,0-1,0 1,0 0,-1 0,1 0,0 0,-1 0,-3-1,-5 0,0 0,-14 0,18 2,-112-2,69 3,43 0,0 0,0 0,0 0,0 1,0 0,1 1,-1 0,1 0,-11 7,-19 7,36-17,0 0,0 0,0 0,0 0,0 0,0 0,0 0,0 0,0 0,-1 0,1 0,0 0,0 0,0 0,0 0,0 0,0 0,0 0,0 0,0 0,0 1,0-1,0 0,0 0,-1 0,1 0,0 0,0 0,0 0,0 0,0 0,0 0,0 0,0 0,0 0,0 1,0-1,0 0,0 0,0 0,0 0,0 0,0 0,0 0,0 0,0 0,0 0,0 0,0 1,0-1,6 2,17 2,-12-3,56 12,-2 3,0 3,85 37,-140-53,-4 0,-1-1,1 0,0 1,0 0,-1 0,0 1,0 0,0 0,5 5,-6-3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8T18:20:04.124"/>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1 1,'6'0,"11"0,14 0,22 0,20 0,14 0,9 3,2 5,3 7,-3 4,-10 3,-10-3,-18-1,-12-4,-13-4,-10-4,-7-3,-6-2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8T18:20:03.680"/>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194 1,'-57'0,"-60"1,116-1,0 0,0 0,0 0,0 0,0 0,-1 0,1 0,0 1,0-1,0 0,0 1,0-1,0 1,0-1,1 1,-3 1,3-2,0 1,0 0,0-1,-1 1,1 0,0 0,0-1,0 1,0 0,0-1,0 1,1 0,-1 0,0-1,0 1,0 0,1-1,-1 1,0 0,1-1,-1 1,0-1,1 1,-1-1,2 2,0 2,2-1,-1 1,0-1,1 1,-1-1,1 0,0-1,0 1,0-1,1 1,-1-1,5 1,5 2,0-1,26 4,142 12,-27-4,-101-8,73 10,-82-10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8T18:20:02.329"/>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1816 1,'-74'0,"-256"2,4 19,215-8,-147 36,161-14,14-5,43-22,14-4,-79 12,28-6,17-2,-1-4,-62-3,119-1,0 0,0-1,0 1,0-1,1 0,-9-3,3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8T18:20:01.237"/>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3108 282,'-1021'0,"1011"0,-111 3,95-1,-1 1,-40 11,39-8,-52 6,-31-5,110-7,-10 1,-145 0,148-2,-1-1,0 1,1-1,0 0,-1-1,1 0,0-1,-10-5,13 7,-1-1,1 1,-1 1,0-1,0 1,-9-1,8 1,-331-40,252 31,30 6,-55 3,154 1,72 3,261 29,-246-14,-121-17,0 1,0 0,-1 0,14 6,-22-8,1 0,-1 0,0 0,0 0,0 0,0 0,0 0,0 0,0 0,1 1,-1-1,0 0,0 0,0 0,0 0,0 0,0 0,0 0,0 0,0 1,0-1,1 0,-1 0,0 0,0 0,0 0,0 0,0 1,0-1,0 0,0 0,0 0,0 0,0 0,0 1,0-1,0 0,0 0,-1 0,1 0,0 0,0 0,0 1,0-1,0 0,0 0,0 0,0 0,0 0,0 0,0 0,-1 0,1 1,0-1,0 0,0 0,0 0,-17 5,-62 2,-49-4,-690-2,461-4,346 4,9-1,-1 0,1 0,0 0,0 0,-1 0,1 0,0 0,0-1,0 1,-4-2,5-2,7-1,1 0,1 0,0 1,0-1,11-3,47-12,-53 16,165-38,111-3,104 6,1005-22,-1010 63,-81 7,-84 4,-76 0,-128-11,-1 0,0 0,-1 1,1 0,22 9,-25-4,-15-8,0 0,1 0,-1 1,0-1,0 0,0 0,0 0,1 0,-1 1,0-1,0 0,0 0,0 0,0 1,0-1,0 0,0 0,1 0,-1 1,0-1,0 0,0 0,0 1,0-1,0 0,0 0,0 0,0 1,-1-1,1 0,0 0,0 1,0-1,0 0,0 0,0 0,0 0,0 1,-1-1,1 0,0 0,0 0,0 0,0 1,-1-1,1 0,0 0,0 0,0 0,0 0,-1 0,1 0,0 1,0-1,-1 0,1 0,0 0,0 0,0 0,-1 0,-8 2,0 0,-1-1,1 0,-1 0,-15-1,14 0,-167-5,139 4,-142-7,-64-5,-218-11,241 16,47 2,52 3,54 0,69 3,-1 0,1 0,-1 0,1 0,-1 0,1 0,-1 0,1 0,-1-1,1 1,-1 0,1 0,0 0,-1-1,1 1,-1 0,1 0,-1-1,1 0,0 1,1-1,-1 1,1 0,0-1,-1 1,1-1,0 1,-1 0,1-1,0 1,-1 0,1 0,0 0,0 0,0-1,96-14,95-3,85 0,956-8,-1057 30,7 6,-168-8,-9-2,0 0,-1 1,10 3,-8-3,0 0,0 0,0-1,0 0,9-1,3 0,485 1,-480-1,27-5,-29 3,-14 1,-13 0,-21 0,-150-1,10 2,-48 1,-41 4,-45 6,-48 9,-408 39,415-24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8T18:19:58.295"/>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1 1,'121'5,"-62"-2,-8-1,0 3,0 3,0 1,-1 3,81 30,-87-27,1-1,78 13,-61-20,1-2,69-4,-81-1,48-1,85 1,-33 9,605-7,-389-3,1272 1,-1485 1,52 9,409 37,-136-8,-143-35,-316-5,911-56,-737 42,-172 14,30-3,0-1,70-18,204-38,-1 27,-242 28,113 4,-109 3,-284-1,-1 0,-82 0,-92 0,-2064 0,2437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8T18:19:50.490"/>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1 234,'1408'0,"-1084"-18,-210 9,131-6,229-19,-17-21,-198 22,-161 23,-78 10,1 0,35 5,248 35,-134-21,49 4,-114-22,-56-2,204 2,190-2,-274-13,1-13,-130 20,80-13,359-52,-428 68,1 2,-1 3,0 1,0 3,65 15,542 145,-637-161,0 0,0-1,0-1,1-1,26-2,-48 1,292-1,1 24,-268-20,0-1,0-1,25-3,75-13,-44 4,550-12,-594 24,-28-1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8T18:19:45.820"/>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1 1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8T18:19:44.062"/>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1 1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8T18:19:43.720"/>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0 127,'7'1,"0"0,-1 0,1 1,0-1,6 4,3 0,16 4,0-1,0-2,1-1,41 1,222-7,-252 0,158-17,-129 8,368-28,-306 28,-49 2,43-3,-73 10,140-6,173-5,3 1,12-7,-2 18,-163 1,81 14,-263-12,66 6,106 23,51 11,-197-39,81-4,-93-2,224-9,-139 5,150 4,-150 3,411-6,-72 0,-403 6,77-4,-141 2,0 0,0-1,-1 0,1-1,12-5,10-4,30-6,1 3,0 3,80-6,189 4,8 15,-100 1,24-2,-251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8T18:20:38.050"/>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1259 909,'1'2,"0"-1,0 1,0-1,0 1,0-1,0 0,1 0,1 2,-1-2,4 5,1-1,0 0,1 0,-1-1,1 0,0-1,14 6,-9-6,0 0,-1 0,1-2,21 2,-22-3,0 2,22 5,-20-4,22 2,15-3,22 2,-12 0,-45-4,0 1,0 0,0 1,17 5,-15-2,1 0,0-1,23 1,71 13,-37-4,-57-10,27 8,-31-7,0-1,0-1,27 3,69-4,22 0,-102 0,0 2,39 9,-63-11,0-1,12 7,-16-6,0-1,0 1,0 0,-1 0,1 0,-1 0,0 1,4 4,-4-5,0 0,0 0,0 0,0-1,0 1,1 0,-1-1,1 1,-1-1,1 0,-1 0,5 1,3 1,0-2,11 2,-9-1,218 37,-44 2,-45-11,156 30,86 21,-159-17,-205-59,0-1,38 2,38-5,-31-2,37 5,0 4,-1 5,130 33,-217-43,1 0,-1 1,1 1,-1 0,-1 1,15 9,-27-15,0 0,0 0,0 0,0 0,1 0,-1 0,0 1,0-1,0 0,0 0,0 0,0 0,0 0,0 1,1-1,-1 0,0 0,0 0,0 1,0-1,0 0,0 0,0 0,0 0,0 1,0-1,0 0,0 0,0 0,0 1,0-1,-1 0,1 0,0 0,0 0,0 1,0-1,0 0,0 0,0 0,0 0,-1 0,1 0,0 1,0-1,0 0,0 0,-1 0,1 0,0 0,0 0,0 0,0 0,-1 0,1 0,-13 6,9-5,-43 19,-93 23,127-39,0 1,1 0,-1 0,1 1,0 1,1 0,-12 9,11-9,-1 1,0-2,-26 10,-7 3,13-4,-46 16,63-26,-1-1,1-1,-1 0,0-1,-20 0,-35-1,-1 3,-120 24,63 3,-20 4,-75 4,156-21,22-4,24-7,0 1,-22 11,-22 9,39-16,-1 1,1 2,-41 29,28-18,25-16,-45 26,52-31,0-1,0 0,-1-1,-17 5,-1-4,-35 9,23-2,1 3,0 1,1 1,-66 42,-31 38,11-6,99-76,-1-1,0 0,-54 16,58-21,-5 1,-38 9,45-14,-11 2,-1-1,-35 2,35-6,-38 7,4 9,62-15,0 0,0-1,0 1,1 0,-1 1,1-1,0 1,0-1,0 1,-4 5,-7 4,-67 55,68-57,-18 9,20-14,1 1,1 1,-1 0,-13 12,17-12,3-4,-1-1,1 2,0-1,1 0,-1 1,0-1,1 1,0-1,0 1,0 0,1 0,-1 0,1 0,-1 6,-2 17,-1-1,-14 43,18-66,0 0,0-1,0 1,1 0,-1 0,1-1,0 1,-1 5,2-7,-1 0,1 0,-1 0,1 1,-1-1,1 0,0 0,-1 0,1 0,0 0,0 0,0-1,0 1,0 0,0 0,0 0,0-1,0 1,0-1,0 1,0-1,1 1,0-1,14 5,1-1,-1-1,0 0,20 0,231 11,11 2,275 61,-487-61,-37-8,35 5,-51-11,1-1,-1-1,16-2,136-15,109-16,94-11,1073-96,-1233 128,81 5,-119 4,33-1,101 0,716-16,4 1,-970 18,-63-1,1-1,-15-2,-36-2,-87 1,69 4,-300-3,-202 2,-147 8,-73 8,31 8,100 4,136 1,141-2,127-3,260-21,-237 27,223-23,4-2,17-4,-1 0,1 0,0 0,0 0,6-1,104-54,169-70,222-62,204-30,153 3,57 33,-39 48,-109 50,-132 47,-136 39,-129 24,-115 11,-96 1,-137-29,39 16,-42-11,-22-13,1 1,-1-1,1 0,-1 0,0 1,1-1,-1 0,0 1,1-1,-1 1,0-1,0 0,1 1,-1-1,0 1,0-1,0 1,1-1,-1 1,0-1,0 1,0-1,0 1,0 0,0 0,-1-1,1 1,-1-1,1 1,-1 0,1-1,-1 1,0-1,1 1,-1-1,0 0,1 1,-1-1,0 0,1 1,-1-1,0 0,-1 0,-31 7,-143 0,-217-15,-244-8,-209 0,-910-10,-4 27,1190 11,173 4,151 0,116-3,115-11,-21 5,32-4,13-3,59-9,-50 7,572-79,55 15,166 4,73 18,-34 25,-121 25,-160 15,-167 4,-144 2,-113-5,-133-20,0 1,-1 0,17 6,-28-9,0 0,0 0,0 0,0 0,1 0,-1 0,0 1,0-1,0 0,0 0,0 0,1 0,-1 0,0 0,0 0,0 0,0 0,0 0,0 0,1 1,-1-1,0 0,0 0,0 0,0 0,0 0,0 1,0-1,0 0,0 0,0 0,0 0,0 0,0 1,0-1,0 0,0 0,0 0,0 0,0 1,0-1,0 0,0 0,0 0,0 0,0 0,0 1,0-1,0 0,0 0,0 0,0 0,0 0,-1 1,-1 0,0-1,0 1,0 0,0-1,0 1,-5 0,-110 5,-141-1,-194 11,-162 18,-246 46,-847 191,1327-188,128-21,101-20,77-18,64-19,22-5,120-25,230-40,238-33,181-14,74 5,-36 16,-114 22,-164 23,-177 20,-185 13,-164 11,-12 1,-4-1,-6 1,-1-1,-12 0,-219-14,-206-2,-167 2,-702-2,-7 42,918-2,129 1,267-22,-242 31,217-24,71-24,163-65,-161 64,356-143,313-107,212-47,1231-275,-1162 379,-155 67,-187 57,-188 44,-163 28,-131 18,-123 1,-42-5,0 0,1 1,-2-1,1 1,0-1,0 1,4 2,-6 0,-6 0,-28 5,-143 15,-190 16,-184 19,-136 15,-82 8,-59 4,68-11,156-17,175-18,159-16,63-7,234-9,-4-2,-2 2,1 0,-1 1,0 1,-1 1,0 1,0 0,-1 2,24 20,-1 5,-1 2,62 79,31 54,405 509,25-15,-506-598,-55-65,-1 0,1 0,3 7,-6-10,0-1,0 1,1 0,-1 0,0-1,0 1,0 0,0-1,0 1,0 0,0 0,0-1,0 1,0 0,0 0,0-1,0 1,0 0,-1 0,0 0,0 0,1-1,-1 1,0 0,1-1,-1 1,0-1,0 1,0-1,1 0,-1 1,0-1,0 0,0 0,0 1,0-1,-1 0,-5 0,1 0,-1 0,-8-2,-138-32,-105-42,-73-25,-69-25,-188-59,0 18,447 133,128 32,10 2,1-1,0 1,0 0,-1-1,1 0,0 0,0 0,-4-2,6 3,0 0,0 0,0 0,0 0,-1 0,1 0,0 0,0 0,0 0,0-1,0 1,0 0,0 0,0 0,0 0,0 0,0 0,0 0,0 0,0-1,0 1,0 0,0 0,0 0,0 0,0 0,0 0,0 0,0-1,0 1,0 0,0 0,0 0,0 0,0 0,0 0,0 0,1 0,-1 0,0-1,0 1,0 0,0 0,3-4,0 0,0 1,1-1,-1 1,1 0,4-4,2-1,20-16,38-23,49-20,-113 65,228-120,370-148,-462 219,2 7,220-41,-230 67,0 5,1 6,158 11,-167 6,-1 6,0 5,181 55,-263-63,41 19,-76-28,0-1,1 1,7 6,-13-10,0 1,-1-1,1 1,0-1,-1 1,1-1,-1 1,1 0,-1-1,1 1,-1 0,1-1,-1 1,0 0,0 0,1-1,-1 1,0 0,0 0,0 0,1-1,-1 3,-1-2,1 0,-1 0,0 0,1-1,-1 1,0 0,1 0,-1 0,0-1,0 1,0 0,0-1,1 1,-1 0,0-1,0 0,0 1,-2 0,-7 2,1 0,-18 2,-164 11,-129-6,-89-3,-1131 9,1308-15,69-1,0-1,134 0,142 1,85 0,158 2,166 13,75 13,-35 8,-102 0,-124-3,-116-5,-93-7,-114-18,0 0,19 8,-31-11,0 1,0-1,0 1,0-1,0 1,0-1,0 1,0 0,0-1,-1 1,1 0,1 1,-2-2,0 1,0-1,0 0,0 1,0-1,1 0,-1 1,0-1,0 0,0 1,0-1,0 0,0 1,-1-1,1 0,0 1,0-1,0 0,0 1,0-1,0 0,-1 1,1-1,0 0,0 0,-1 1,-2 1,0 1,0-1,0 0,0 0,0 0,-5 1,-73 29,-68 14,-91 16,-73 11,-342 69,-6-21,415-87,39-14,41-10,-168-13,326 2,4 1,0 0,1-1,-1 1,0-1,1 0,-1 0,-3-1,7 1,0 1,-1 0,1 0,0 0,-1 0,1 0,0-1,-1 1,1 0,0 0,0-1,-1 1,1 0,0 0,0-1,-1 1,1 0,0-1,0 1,0 0,0-1,0 1,-1 0,1-1,0 1,0 0,0-1,0 1,0 0,0-1,0 1,0 0,0-1,0 1,0-1,1 1,-1 0,0-1,0 1,0 0,0-1,0 1,1 0,-1 0,0-1,0 1,1 0,-1 0,0-1,3-2,0 1,0-1,0 1,5-3,11-7,1 2,21-9,58-17,93-21,813-159,-732 180,483 0,-580 45,-150-4,-24-4,-5-1,-17-2,-72-18,-92-35,-106-46,-123-47,-39-10,30 21,66 34,74 35,70 28,61 22,115 15,0 1,-61 5,88-2,0 1,-18 4,24-5,-1 1,1-1,0 1,-1 0,1 0,0 0,0 0,1 0,-6 5,7-6,1 0,-1 0,0 0,0 0,0-1,1 1,-1 0,0-1,0 1,0 0,0-1,0 1,0-1,0 0,-2 1,8-9,19-13,112-74,147-69,45-15,-46 22,-95 38,-175 110,0-1,12-13,-22 22,0-1,-1 0,1 0,-1 0,0 0,1 0,-1 0,0 0,0 0,0 0,0-1,-1 1,1 0,0-4,-1 5,0 0,-1 0,1 0,0-1,-1 1,1 0,-1 0,1 0,-1 0,0 0,0 0,1 0,-1 0,0 0,0 0,0 0,0 1,0-1,0 0,0 0,0 1,0-1,0 1,0-1,0 1,-2-1,-7-2,1 0,-1 1,0 0,0 1,-12 0,-63 0,-102 13,-262 42,-166 51,-114 61,-33 52,39 31,87 7,112-16,109-29,98-36,84-36,63-30,46-26,32-17,-93 58,176-120,7-4,10-6,21-13,1 2,1 1,38-15,-43 20,188-72,85-7,64 6,-72 35,332-13,298 61,-710 14,-62 1,1 4,-130-14,-19-4,-3 1,-11-3,-173-24,2 6,-318-18,155 13,332 24,-16-1,-42-9,70 11,0-1,1 0,-1 1,0-1,0 0,0-1,1 1,-1-1,1 1,-1-1,1 0,-1 1,-1-4,2 3,1 0,0-1,-1 1,1-1,0 1,0-1,1 1,-1-1,0 1,1-1,0 0,-1 1,1-1,1-3,-1-23,7-42,-5 59,1 0,0 0,1 0,0 0,1 0,9-15,-4 10,2 1,-1 1,19-18,3 2,1 1,1 1,2 2,1 1,52-25,-9 11,146-48,-3 22,-157 50,91-9,-144 24,-1 0,29 2,-41-1,-1 0,1 0,0 0,0 0,0 0,0 1,0-1,0 0,0 1,0-1,0 1,0-1,-1 1,1-1,0 1,0-1,0 1,-1 0,1-1,-1 1,1 0,0 0,-1 0,1 0,-1-1,0 1,1 0,-1 0,0 0,1 0,-1 0,0 0,0 0,0 0,0 0,0 0,0 0,0 0,0 0,0 1,-2 3,1 0,0 0,-1 0,0 0,0-1,-1 1,-4 7,-2 1,0-2,-1 1,-22 19,-12 6,-74 48,-176 90,-53 8,24-26,59-38,71-38,67-33,114-44,0 0,0-1,-17 3,29-6,0 0,0 0,0 0,0 0,0 0,-1 1,1-1,0 0,0 0,0 0,0 0,-1 0,1 0,0 0,0 0,0 0,0 0,-1 0,1 0,0-1,0 1,0 0,0 0,-1 0,1 0,0 0,0 0,0 0,0 0,0 0,0-1,-1 1,1 0,0 0,0 0,0 0,0 0,0 0,0-1,0 1,0 0,0 0,0 0,0 0,0-1,-1 1,1 0,0 0,0 0,0 0,0-1,1 1,-1 0,0 0,0 0,1-2,0 0,1 1,-1-1,1 0,0 1,-1 0,4-3,28-15,47-21,173-65,152-28,122-10,529-79,17 75,-742 121,-99 15,-84 10,-126 2,-4-2,-1 2,0 0,34 7,-44-4,-7-4,0 0,0 0,0 0,0 0,0 0,0 0,0 0,0 0,0 0,0 0,0 0,0 1,0-1,0 0,0 0,0 0,0 0,0 0,0 0,0 0,0 0,0 0,0 1,0-1,0 0,0 0,0 0,0 0,0 0,0 0,0 0,0 0,0 0,0 0,0 0,0 0,0 0,-1 1,1-1,0 0,0 0,0 0,0 0,0 0,0 0,0 0,0 0,-6 2,0 0,1-1,-12 2,-66 9,-707 43,-701 29,1475-83,-136 13,109-8,-59 16,219-49,73-21,-148 39,-32 10,-10-1,0 1,1-1,-1 0,0 0,0 0,0 1,0-1,0 0,0 0,0 0,0 1,0-1,0 0,-1 0,1 0,0 1,0-1,0 0,0 0,0 0,0 0,0 1,0-1,0 0,-1 0,1 0,0 0,0 0,0 1,0-1,-1 0,1 0,0 0,0 0,0 0,0 0,-1 0,1 0,-19 12,-37 17,-161 72,-147 67,-99 48,-1572 802,1835-914,67-33,9 3,109-63,7-4,8-7,0 0,0 0,0 0,0 0,0 0,0 0,0 0,0 0,0 0,0 0,0 0,0 0,0 0,0 0,0 0,0 0,0 0,-1-1,1 1,0 0,0 0,0 0,0 0,0 0,0 0,0 0,0 0,0 0,0 0,0 0,0 0,0 0,0 0,0 0,0 0,0 0,0 0,-1 0,1 0,0 0,0 0,0 0,0 0,0 0,0 0,0 0,0 0,0 0,0 1,0-1,0 0,0 0,5-17,-4 11,0 1,1 0,0 0,0 0,0 1,4-7,41-57,41-40,42-39,41-34,258-225,23 24,-292 255,-42 38,-104 78,99-65,-111 74,3 0,-1-1,0 1,1 0,-1 0,1 1,5-2,-9 3,0 0,-1 0,1 0,0 0,0 1,0-1,-1 0,1 1,0-1,0 1,-1-1,1 0,0 1,-1 0,1-1,-1 1,1-1,-1 1,1 0,0 0,5 5,1 0,33 29,-12-6,39 54,18 43,-23-24,-5 2,-4 3,-4 2,33 116,-72-196,-2 1,-1 0,-2 0,4 49,-7-66,0 4,-2-17,1 1,-1-1,0 1,0 0,-1-1,1 1,0-1,0 1,0 0,0-1,0 1,-1-1,1 1,0-1,0 1,-1-1,1 1,-1-1,1 1,-6 4,-1-1,1-1,-1 1,0-1,1-1,-14 5,-44 6,49-10,-1-1,-19 0,31-4,8-2,19-8,68-19,89-17,100-13,1082-149,-1152 188,-68 10,-136 11,120-4,-118 6,-13 0,-63 10,-537 94,3 1,-129 28,-32 14,55-1,116-18,141-24,137-27,115-26,32-4,158-46,0 1,19-3,118-7,-19 4,267-14,189-10,106-3,-50 2,1337-53,-1571 68,-118 6,-93 3,-150 4,112 2,-115 1,-16-2,-27-7,-173-43,121 32,-204-48,-939-184,1045 220,-6 7,166 21,1 1,0 0,-13 1,71-14,248-36,16 13,123 3,93 9,27 18,-32 20,-75 13,-97 5,-101-1,-88-4,-151-25,10 1,0 2,-1 0,1 1,20 10,-41-15,1-1,-1 1,0-1,0 1,0-1,0 1,0 0,0 0,0 0,1 1,-2-2,1 1,-1-1,0 0,0 0,0 0,0 1,0-1,0 0,0 0,0 0,0 1,0-1,0 0,0 0,0 0,0 1,0-1,-1 0,1 0,0 0,0 0,0 1,0-1,0 0,0 0,0 0,-1 0,1 0,0 1,0-1,0 0,0 0,0 0,-1 0,1 0,0 0,0 1,-4 0,1 0,-1 0,1 0,-1-1,-5 1,-84 4,42-4,-100 5,-52 10,-1322 156,1591-184,-7 0,101-15,65-6,834-80,-921 107,-129 6,-4 0,0 0,0 0,0 1,0-1,0 1,8 2,-10-2,-1-1,1 0,0 1,0-1,0 0,-1-1,1 1,3-1,6-1,430-5,-284 8,513-1,-660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8T18:19:38.934"/>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8T18:19:38.568"/>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8T18:19:36.016"/>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0 0,'479'0,"-426"3,0 2,75 18,-32-6,251 50,-321-62,1-1,-1-2,1 0,29-3,7 1,176 8,138 2,-155-15,7 0,-132 1,-7-1,268 4,-183 2,-165-1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8T18:21:06.384"/>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735 431,'2'-3,"7"-11,0 1,1 1,0 0,13-12,-4 8,0 1,28-18,-1 6,83-36,168-43,-210 82,0 3,176-17,43 29,49 26,413 87,-33 64,-117 31,-458-135,154 86,-231-104,-1 5,88 71,-127-87,-3 2,-1 2,53 67,-70-77,-2 1,-1 1,-2 1,21 51,-30-64,-2 1,0 0,-1 1,-1-1,-1 1,0 38,-4-42,0 0,-2 1,0-1,0 0,-2 0,0-1,-1 1,-12 22,4-13,-2-1,-1 0,0-1,-41 41,18-25,-2-3,-66 45,-141 67,-211 62,-20-40,-377 58,577-176,-313 18,333-57,-1-12,-278-35,264-6,48-15,177 38,2-1,0-3,-47-26,62 27,2-1,0-2,2-1,-49-49,41 31,2-1,1-2,3-1,-39-76,31 40,-58-172,64 137,4-2,6-1,5-1,5-1,6 0,8-137,5 186,21-110,-16 133,2 1,3 0,22-47,-33 84,0-1,11-17,-14 25,1 1,0-1,0 1,0-1,0 1,0 0,1 0,5-3,11-5,1 1,32-11,216-64,7 18,-114 32,-139 31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8T18:20:08.194"/>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0 1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8T18:20:07.829"/>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1 1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8T18:19:52.454"/>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1 0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8T18:19:50.844"/>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1 0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8T18:21:14.839"/>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1 1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8T18:21:14.463"/>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2110 648,'-3'-5,"-1"0,1 0,-1 1,0-1,0 1,-9-8,0 0,-16-15,-44-32,54 46,0 1,-1 1,0 1,-24-9,-22-3,-110-22,-78 5,116 19,-75-7,170 25,0 1,0 1,-43 8,57-3,0 2,0 1,1 2,0 0,0 2,-46 28,-144 110,212-145,-21 15,-93 76,107-83,-1 1,2 0,0 0,1 1,0 1,-9 18,9-11,1 1,1 0,1 0,-5 30,7-19,1 2,1 48,4-35,3-1,2 1,2-1,2 0,2-1,3 0,31 76,-17-59,3 0,55 84,-68-125,1 0,1-1,1-1,25 19,99 71,-134-104,61 44,2-4,2-2,109 46,-167-85,1-1,0-1,1-1,-1 0,1-2,0 0,0-1,0-1,25-3,17-6,93-25,-84 15,82-33,-119 37,0-1,-1-1,-1-2,39-29,-29 12,-2-1,-1-2,38-49,87-140,-101 128,76-167,-99 176,-5-2,29-119,-47 136,-5-1,-2-1,-2-149,-9 206,-1-1,0 1,-2-1,0 1,-2 0,0 1,-1-1,-1 1,-1 1,-1-1,-1 1,0 1,-2 0,-17-20,14 22,0 0,-1 1,-1 1,0 1,-1 0,0 2,-38-18,43 24,0 0,-1 1,1 1,-1 0,-20-1,-7 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8T18:20:17.204"/>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0 335,'444'23,"-441"-23,405 34,346 25,-725-57,84 4,-82-6,56-9,35-16,86-23,141-19,135-11,95 3,76 11,-22 18,-104 18,-132 13,-121 12,-184 5,91 16,84 34,-35 7,57 19,330 84,13-39,-448-105,-179-17,4-1,-1 1,1-2,-1 1,14-3,-21 3,0 0,-1 0,1-1,0 1,-1 0,1 0,-1 0,1-1,0 1,-1 0,1-1,-1 1,1 0,-1-1,1 0,-1 1,0-1,0 1,0 0,0 0,-1-1,1 1,0 0,0 0,0-1,-1 1,1 0,0 0,0-1,-1 1,1 0,0 0,0 0,-1 0,1 0,0 0,-1-1,1 1,0 0,-1 0,1 0,0 0,0 0,-1 0,1 0,0 0,-1 0,1 0,-13-1,-22 0,21 0,-817 0,454 2,186-1,33 0,-405 0,362 0,-92-1,-78-4,-470-19,-551-6,1278 30,-209-4,96-6,-57-2,-1827-17,2105 29,4 0,0 0,1 1,-1-1,0 0,1-1,-1 1,0 0,1 0,-1-1,0 1,-2-2,3-1,7-2,2-1,1 1,18-6,84-27,81-11,77-1,77 2,1 15,2 16,640 50,-953-30,65 10,-110-14,0 0,-11 1,-12-1,-301-29,37 14,-440 33,552 0,34 2,-134 23,261-40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8T18:21:11.809"/>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1 0,'0'124,"0"-15,0 58,2 78,12 123,111 1620,-104-1742,-5-68,0 9,-13-167,-3-17,1 1,-1-1,1 1,-1 0,0 0,0-1,-1 1,0 5,-1-6,1-2</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8T18:21:09.854"/>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0 3501,'2'6,"1"1,-1-1,1 0,0 0,6 8,4 6,48 74,41 45,491 604,-495-630,-88-101,-6-7,0-1,1 1,-1 0,1-1,0 0,6 4,-10-8,-1 0,1 1,-1-1,1 0,0 0,0 0,-1 1,1-1,0 0,-1 0,1 0,0 0,-1 0,1 0,0 0,0-1,0 1,15-8,-11 6,39-26,69-64,137-138,189-186,157-166,759-751,-754 748,-111 114,-116 119,-102 106,-83 83,-66 64,-95 77,0 1,36-19,-63 40,22-10,-23 9,1 1,0-1,0 1,0 0,0 0,0 0,0-1,0 1,0 0,0 0,0 0,0 1,0-1,0 0,0 0,-1 0,1 1,0-1,1 1,1 2</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8T18:19:23.994"/>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0 0,'31'0,"48"0,49 0,24 0,-1 2,-14 0,-25 0,-27 0,-24-1,-21 0,-14-1,-10 0,-6 0,-5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8T18:19:23.498"/>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0 22,'53'3,"0"2,70 16,-33-4,147 29,-185-37,82 5,-33-5,163 5,-99-8,78 5,-199-8,84 2,-13-4,53-1,693 43,-125-12,-476-37,884-54,-415-13,-308 27,427-22,-775 64,-23 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8T18:19:17.119"/>
    </inkml:context>
    <inkml:brush xml:id="br0">
      <inkml:brushProperty name="width" value="0.1" units="cm"/>
      <inkml:brushProperty name="height" value="0.1" units="cm"/>
      <inkml:brushProperty name="color" value="#E71224"/>
    </inkml:brush>
  </inkml:definitions>
  <inkml:trace contextRef="#ctx0" brushRef="#br0">1 79 24575,'68'-3'47,"9"-1"-640,146 1-4661,123 5 4205,-291-1 1185,0 2 1,-1 3-1,95 22 1,-130-23 1962,1-1 0,35 3 1,45-7-2095,10-5-5,46-1-285,665-7-1140,-634 19-1438,286 45-1,-427-43 2485,14 2 324,98 5-1,227-33 352,-354 16-267,707-65 4572,-590 53-4363,128-8-167,-106 13 907,102-4 606,447-22-2084,-504 25 1025,1262 11-827,-934-1-229,-469-1 481,71 2 1038,-91 7-2353</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8T18:19:10.364"/>
    </inkml:context>
    <inkml:brush xml:id="br0">
      <inkml:brushProperty name="width" value="0.1" units="cm"/>
      <inkml:brushProperty name="height" value="0.1" units="cm"/>
      <inkml:brushProperty name="color" value="#E71224"/>
    </inkml:brush>
  </inkml:definitions>
  <inkml:trace contextRef="#ctx0" brushRef="#br0">0 22 24575,'689'0'0,"-599"4"0,-1 4 0,169 36 0,-167-20 0,-16-3 0,-55-18 0,0 0 0,1-1 0,-1-2 0,31-1 0,-8-1 0,353 1 0,-221 2 0,-38 9 0,8 0 0,-68-14 0,83-16 0,-64 7 0,-44 7 0,120-14 0,3 14 0,-144 6 0,-1 0 0,42-7 0,-52 3 0,278-42 0,4 25 0,187 23 0,-367 0 0,200 28 0,-241-12 0,-35-6 0,30-1 0,-27-5 0,228 29 0,4-23 0,311-14 0,-370 3 0,-16-6-2890,-36 1 655,9 3 7052,-166 1-4714,0-1 0,20-5 0,1 0-104,194-10 1,-80 8 0,74-3-6784,382 11 12237,-345 1-5487</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8T18:19:00.940"/>
    </inkml:context>
    <inkml:brush xml:id="br0">
      <inkml:brushProperty name="width" value="0.1" units="cm"/>
      <inkml:brushProperty name="height" value="0.1" units="cm"/>
      <inkml:brushProperty name="color" value="#E71224"/>
    </inkml:brush>
  </inkml:definitions>
  <inkml:trace contextRef="#ctx0" brushRef="#br0">0 125 24575,'0'1'0,"0"1"0,1-1 0,-1 0 0,0 0 0,0 1 0,1-1 0,-1 0 0,1 0 0,-1 1 0,1-1 0,0 0 0,-1 0 0,1 0 0,0 0 0,0 0 0,0 0 0,0 0 0,0 0 0,0 0 0,0-1 0,0 1 0,0 0 0,0-1 0,0 1 0,1 0 0,-1-1 0,0 1 0,0-1 0,0 0 0,1 0 0,-1 1 0,2-1 0,5 1 0,-1 0 0,1-1 0,0 0 0,9-1 0,-5-1 0,0 0 0,0-1 0,11-4 0,-11 3 0,1 0 0,17-2 0,-2 4 0,39 2 0,16-1 0,-73 0 0,0-1 0,14-4 0,-15 3 0,0 1 0,0 0 0,13-1 0,179 3 0,-96 1 0,-53-2 0,59 2 0,-44 8 0,-45-5 0,38 2 0,-23-5 0,152 5 0,-43 13 0,-74-9 0,99 3 0,-1-14 0,234 2 0,-267 8 0,28 1 0,189-10 0,303-1 0,-448-3 0,56-1 0,-17-10 0,-166 7 0,71-8 0,37-3 0,-17 17 0,-23 0 0,36-15 0,88-1 0,-112 18 0,228 8 0,-370-5 0,23 5 0,-26-4 0,0-1 0,23 2 0,3-6 0,79-10 0,41-19 0,-82 14 0,-13 2 0,101-16 0,-116 23 0,67-1 0,306 8 0,-415 1-545,0 1 0,0 0 0,0 0 0,17 7 0,-8-3-2775,5 1 3271,-1-1 1,1-1 0,39 3 0,-15-7 5130,-2 0-3685,59 1-1638,433 14-1124</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8T18:21:22.304"/>
    </inkml:context>
    <inkml:brush xml:id="br0">
      <inkml:brushProperty name="width" value="0.1" units="cm"/>
      <inkml:brushProperty name="height" value="0.1" units="cm"/>
      <inkml:brushProperty name="color" value="#E71224"/>
    </inkml:brush>
  </inkml:definitions>
  <inkml:trace contextRef="#ctx0" brushRef="#br0">1 3696 24575,'0'6'0,"0"0"0,0-1 0,1 1 0,-1 0 0,2-1 0,-1 1 0,3 6 0,1 0-136,0 0-1,1-1 1,10 15-1,83 118-2593,435 548-5692,-534-691 8406,133 156-987,-132-156 1002,12 14 183,1-1 1,20 15-1,-32-27 15,-1-1 0,1 1 0,0-1 1,0 0-1,0 0 0,0 0 0,0 0 0,1-1 1,-1 1-1,0 0 0,0-1 0,0 0 1,1 1-1,-1-1 0,0 0 0,0 0 0,3-1 1,1 0-12,-1-1 0,0 1 0,0-1 0,0-1 1,0 1-1,0-1 0,5-4 0,81-61 162,76-78-12,120-134 1007,150-167-1554,113-123-2294,1441-1535-4327,-1732 1829 6092,101-106 352,-104 113 512,-89 99 372,-137 140-395,6-6 1033,42-32 1,-61 62 2143,-17 6-3231,-7 11 1228</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8T18:21:28.013"/>
    </inkml:context>
    <inkml:brush xml:id="br0">
      <inkml:brushProperty name="width" value="0.1" units="cm"/>
      <inkml:brushProperty name="height" value="0.1" units="cm"/>
      <inkml:brushProperty name="color" value="#E71224"/>
    </inkml:brush>
  </inkml:definitions>
  <inkml:trace contextRef="#ctx0" brushRef="#br0">0 2195 24575,'0'2'0,"1"0"0,0 0 0,-1-1 0,1 1 0,0 0 0,0 0 0,0-1 0,0 1 0,0 0 0,0-1 0,0 1 0,0-1 0,1 0 0,-1 1 0,1-1 0,1 1 0,-1 0 0,19 16 0,1-2 0,34 21 0,19 7-228,1-4 0,3-3 0,1-3 1,132 36-1,-116-46-94,1-4 0,1-4 0,175 5 0,-177-21 13,94-13 0,-125 4 246,-2-2 0,89-28 0,-141 36 245,0 0 0,-1-1 0,1-1 0,-1 0 0,0 0 0,0-1 0,-1 0 0,0-1 0,0 0 1,0 0-1,-1-1 0,12-14 0,11-19 252,39-68-1,4-28-748,14-54-948,263-752-2004,-169 287 1772,-170 602 1480,28-116 494,-10 58 2638,-23 83-2489</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8T18:21:25.847"/>
    </inkml:context>
    <inkml:brush xml:id="br0">
      <inkml:brushProperty name="width" value="0.1" units="cm"/>
      <inkml:brushProperty name="height" value="0.1" units="cm"/>
      <inkml:brushProperty name="color" value="#E71224"/>
    </inkml:brush>
  </inkml:definitions>
  <inkml:trace contextRef="#ctx0" brushRef="#br0">1 2056 24575,'0'9'0,"1"0"0,1 0 0,0 0 0,0 0 0,1-1 0,0 1 0,0-1 0,7 12 0,-5-9 0,17 31 4,38 59 1,39 37-59,-41-60-199,61 91-941,24 44 383,436 736-2412,-439-713 2964,-125-211 234,33 51 284,-47-74-142,0 0-1,1 0 0,-1 0 1,1 0-1,0-1 1,-1 1-1,1 0 1,3 1-1,-4-3 16,0 1-1,0-1 1,0 0 0,0 0 0,0 0-1,0 1 1,0-1 0,0 0-1,0 0 1,0 0 0,1-1 0,-1 1-1,0 0 1,0 0 0,0-1-1,0 1 1,0 0 0,0-1 0,0 1-1,1-1 1,4-2 30,-1 0 0,1-1 0,-1 1 0,1-1 1,7-7-1,-1-2 119,18-24 1,72-117-81,55-121-747,45-108-2001,50-104 5,280-518-2375,24 10 1478,-370 679 2466,-49 92 987,-46 81 1009,-86 136-956,76-109 3219,-67 99-903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8T18:20:12.714"/>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0 1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8T18:21:39.812"/>
    </inkml:context>
    <inkml:brush xml:id="br0">
      <inkml:brushProperty name="width" value="0.1" units="cm"/>
      <inkml:brushProperty name="height" value="0.1" units="cm"/>
      <inkml:brushProperty name="color" value="#E71224"/>
    </inkml:brush>
  </inkml:definitions>
  <inkml:trace contextRef="#ctx0" brushRef="#br0">0 2416 24575,'1'2'0,"0"0"0,-1 0 0,1-1 0,0 1 0,0 0 0,0-1 0,0 1 0,0 0 0,0-1 0,0 0 0,0 1 0,1-1 0,-1 0 0,3 2 0,0 1 0,48 44 0,-16-16 0,30 37 0,145 214 0,-170-225 0,177 253 0,-191-271 0,24 49 0,13 44 0,-48-99 0,148 331 0,-163-363 0,0 1 0,0-1 0,0 0 0,0 0 0,0 0 0,0 1 0,1-1 0,-1-1 0,1 1 0,2 2 0,-4-3 0,1-1 0,0 0 0,-1 1 0,1-1 0,0 0 0,0 0 0,-1 0 0,1 1 0,0-1 0,0 0 0,-1 0 0,1 0 0,0 0 0,0 0 0,0 0 0,2-1 0,-1 1 0,0-1 0,0 0 0,0 0 0,0 0 0,0 0 0,2-1 0,5-4 0,0 0 0,0-1 0,-1 0 0,8-9 0,94-111 0,76-111-546,77-106-2000,72-90 5,808-1009-2641,-814 1045 4575,-55 79-1510,-67 83 1588,-62 77 883,4 6 1962,-139 143-1737,-7 8-260,0-1-1,-1 0 0,1 1 1,0-1-1,0 1 0,1 0 0,-1 0 1,7-3-1,-5 6-555</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8T18:21:31.737"/>
    </inkml:context>
    <inkml:brush xml:id="br0">
      <inkml:brushProperty name="width" value="0.1" units="cm"/>
      <inkml:brushProperty name="height" value="0.1" units="cm"/>
      <inkml:brushProperty name="color" value="#E71224"/>
    </inkml:brush>
  </inkml:definitions>
  <inkml:trace contextRef="#ctx0" brushRef="#br0">1 4879 24575,'0'2'0,"0"0"0,0 0 0,1-1 0,-1 1 0,0 0 0,1-1 0,-1 1 0,1 0 0,0-1 0,1 3 0,3 9 0,24 49 0,40 68 0,33 38-541,377 525-2353,-306-474 2714,202 198 0,-255-303-2325,-92-89 1591,46 29 1,-65-48 871,0 0 0,0-1 0,1 0 0,-1-1 0,1 0 0,1-1 1,17 5-1,-21-8 43,0 1 0,0-1 0,1 0 0,-1-1 0,0 0 0,0 0 0,0 0 0,0-1 0,0 0 0,0 0 0,0-1 0,0 0 0,7-4 0,-1-1-1,1-1 0,-2 0 0,16-13 0,-1-4 0,30-35 0,182-261-546,93-178-1757,64-116 965,56-108-61,209-373 1077,59-97-15,-329 568-1015,-59 111 1061,-64 119 481,-63 110 111,-59 94 712,-49 76-273,-83 100-347,-4 4 39,-1 1-1,2 0 1,-1 1-1,2 0 0,13-9 1,-24 18-262,0 1 1,0-1-1,0 1 1,0-1-1,0 1 1,0-1-1,0 1 0,0 0 1,0-1-1,0 1 1,0 0-1,2 0 1,-2 0-139,-1 0 0,0 0-1,1 0 1,-1 0 0,0 0 0,0 0 0,1 1 0,-1-1 0,0 0 0,1 0 0,-1 0 0,0 1 0,0-1 0,0 0 0,1 0 0,-1 1 0,0-1 0,0 0 0,0 1 0,0-1 0,1 1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8T18:21:37.705"/>
    </inkml:context>
    <inkml:brush xml:id="br0">
      <inkml:brushProperty name="width" value="0.1" units="cm"/>
      <inkml:brushProperty name="height" value="0.1" units="cm"/>
      <inkml:brushProperty name="color" value="#E71224"/>
    </inkml:brush>
  </inkml:definitions>
  <inkml:trace contextRef="#ctx0" brushRef="#br0">0 893 24575,'1'7'0,"0"-1"0,0 1 0,0-1 0,0 0 0,1 0 0,0 0 0,4 8 0,-2-5 0,33 73 0,32 47 0,440 662-2841,-487-759 2834,10 13 6,2-1-1,48 49 0,-79-91 168,-1 0-1,0 0 0,1 1 0,-1-1 0,1-1 0,-1 1 1,1 0-1,0-1 0,0 1 0,4 0 0,-4-1-96,0-1 0,-1 0 1,1 0-1,0 0 0,0-1 0,-1 1 0,1-1 0,0 1 0,-1-1 0,1 0 0,-1 0 0,1 0 0,-1 0 0,4-2 0,41-25-69,47-34 0,-79 51 0,144-103-472,51-47-1416,32-38 870,574-547-1789,-343 277 1684,-162 153-3235,-241 247 5722,-55 56 747</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8T18:47:37.701"/>
    </inkml:context>
    <inkml:brush xml:id="br0">
      <inkml:brushProperty name="width" value="0.1" units="cm"/>
      <inkml:brushProperty name="height" value="0.1" units="cm"/>
      <inkml:brushProperty name="color" value="#E71224"/>
    </inkml:brush>
  </inkml:definitions>
  <inkml:trace contextRef="#ctx0" brushRef="#br0">2 1 24575,'-1'8'-2797</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8T18:18:18.988"/>
    </inkml:context>
    <inkml:brush xml:id="br0">
      <inkml:brushProperty name="width" value="0.35" units="cm"/>
      <inkml:brushProperty name="height" value="0.35" units="cm"/>
      <inkml:brushProperty name="color" value="#FFFFFF"/>
    </inkml:brush>
  </inkml:definitions>
  <inkml:trace contextRef="#ctx0" brushRef="#br0">33 2 24575,'29'0'-231,"1"-1"-940,0 1 0,0 2 0,50 10 0,-68-10 1115,1 0 0,-1-1 0,17 0 0,14 1 3326,-19 3-1633,-18-4-2070,-1 0-1,1 1 1,11-1-1,49-4-3785,0-3 7221,-63 6-2671,169-3 2025,-98 4-1860,112-1-496,-241-1 0,-63 2 0,103 2 0,-19 4 0,-8 2 0,7-4 0,-40 12 0,46-11 0,-43 5 0,10-2 0,26 0 0,25-6 0,-1-1 0,1 1 0,-16 0 0,-37 1 0,-23 1 0,79-6 0,-1 1 0,0 1 0,0 0 0,1 0 0,-17 4 0,-6 3 0,23-7 0,1 1 0,-1 0 0,1 0 0,-12 6 0,17-7 0,0 0 0,0 1 0,0-1 0,0 0 0,0 1 0,1 0 0,-1-1 0,0 1 0,1 0 0,-1 0 0,1 0 0,0 0 0,0 0 0,0 0 0,0 0 0,0 0 0,0 0 0,0 1 0,0 3 0,-1 3 0,1 1 0,1 0 0,-1 0 0,1 0 0,1-1 0,2 13 0,-3-21 0,1 0 0,-1 0 0,0 0 0,1 0 0,-1-1 0,1 1 0,-1 0 0,1 0 0,0-1 0,-1 1 0,1 0 0,0-1 0,-1 1 0,1 0 0,0-1 0,0 1 0,0-1 0,-1 0 0,1 1 0,0-1 0,0 1 0,0-1 0,0 0 0,0 0 0,0 0 0,1 1 0,4-1 0,0 0 0,0 0 0,7 0 0,-6-1 0,364-2 0,-220 4 0,-135-2 0,17-2 0,13-2 0,81 4 0,-19 2-164,1063-1-5751,-1067 0 3803</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8T18:17:18.818"/>
    </inkml:context>
    <inkml:brush xml:id="br0">
      <inkml:brushProperty name="width" value="0.35" units="cm"/>
      <inkml:brushProperty name="height" value="0.35" units="cm"/>
      <inkml:brushProperty name="color" value="#FFFFFF"/>
    </inkml:brush>
  </inkml:definitions>
  <inkml:trace contextRef="#ctx0" brushRef="#br0">1 0 24575</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8T18:17:00.714"/>
    </inkml:context>
    <inkml:brush xml:id="br0">
      <inkml:brushProperty name="width" value="0.35" units="cm"/>
      <inkml:brushProperty name="height" value="0.35" units="cm"/>
      <inkml:brushProperty name="color" value="#FFFFFF"/>
    </inkml:brush>
  </inkml:definitions>
  <inkml:trace contextRef="#ctx0" brushRef="#br0">1059 38 24575</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8T18:16:50.699"/>
    </inkml:context>
    <inkml:brush xml:id="br0">
      <inkml:brushProperty name="width" value="0.35" units="cm"/>
      <inkml:brushProperty name="height" value="0.35" units="cm"/>
      <inkml:brushProperty name="color" value="#FFFFFF"/>
    </inkml:brush>
  </inkml:definitions>
  <inkml:trace contextRef="#ctx0" brushRef="#br0">1 1 24575</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8T18:15:29.514"/>
    </inkml:context>
    <inkml:brush xml:id="br0">
      <inkml:brushProperty name="width" value="0.05" units="cm"/>
      <inkml:brushProperty name="height" value="0.05" units="cm"/>
      <inkml:brushProperty name="color" value="#FFFFFF"/>
    </inkml:brush>
  </inkml:definitions>
  <inkml:trace contextRef="#ctx0" brushRef="#br0">1 0 24575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8T18:20:11.346"/>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1126 70,'-190'-11,"4"-14,-26-3,-54 23,156 6,96-1,-1 1,1 0,0 1,0 1,0 0,1 1,-25 9,36-12,0 0,0 0,0 0,1 1,-1-1,0 0,1 1,-1-1,-2 4,-1 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8T18:20:10.541"/>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1855 1,'-594'15,"551"-13,-449 43,428-38,-45 10,56-2,34-9,0-1,0-1,-26 3,-104 12,15-2,50-12,54-4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8T18:20:09.547"/>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1809 1,'-16'0,"-29"0,-38 0,-39 0,-21 0,-13 0,-7 0,5 0,10 0,5 0,12 0,10 3,14 1,19 0,19 3,16 0,15-1,13-2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8T18:20:08.985"/>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2828 354,'-23'-5,"-52"-15,-68-18,-60-12,-34-6,-35 3,-26 10,-7 7,22 11,18 9,39 7,48 7,46 4,40 1,32 0,25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8T18:20:08.568"/>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885 1,'-176'-1,"-199"2,221 9,-13 0,155-10</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948048B8-B240-478A-B615-B46D46C9C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59</TotalTime>
  <Pages>5</Pages>
  <Words>2995</Words>
  <Characters>16624</Characters>
  <Application>Microsoft Office Word</Application>
  <DocSecurity>0</DocSecurity>
  <Lines>138</Lines>
  <Paragraphs>39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19580</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Rifat uz Zaman</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Rifat uz Zaman</cp:lastModifiedBy>
  <cp:revision>16</cp:revision>
  <cp:lastPrinted>2018-05-22T11:24:00Z</cp:lastPrinted>
  <dcterms:created xsi:type="dcterms:W3CDTF">2021-12-27T17:57:00Z</dcterms:created>
  <dcterms:modified xsi:type="dcterms:W3CDTF">2022-01-08T18:57:00Z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Version">
    <vt:lpwstr>2.1.0</vt:lpwstr>
  </property>
  <property fmtid="{D5CDD505-2E9C-101B-9397-08002B2CF9AE}" pid="5" name="Language">
    <vt:lpwstr>English</vt:lpwstr>
  </property>
</Properties>
</file>